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EndPr/>
      <w:sdtContent>
        <w:sdt>
          <w:sdtPr>
            <w:alias w:val="Post Title"/>
            <w:id w:val="89512082"/>
            <w:placeholder>
              <w:docPart w:val="89512082"/>
            </w:placeholder>
            <w:dataBinding w:xpath="/ns0:BlogPostInfo/ns0:PostTitle" w:storeItemID="{5F329CAD-B019-4FA6-9FEF-74898909AD20}"/>
            <w:text/>
          </w:sdtPr>
          <w:sdtEndPr/>
          <w:sdtContent>
            <w:p w:rsidR="00481DDE" w:rsidRDefault="006456BA">
              <w:pPr>
                <w:pStyle w:val="Publishwithline"/>
              </w:pPr>
              <w:r>
                <w:t>TRADING STRATEGIES</w:t>
              </w:r>
            </w:p>
          </w:sdtContent>
        </w:sdt>
        <w:p w:rsidR="00481DDE" w:rsidRDefault="00481DDE">
          <w:pPr>
            <w:pStyle w:val="underline"/>
          </w:pPr>
        </w:p>
        <w:p w:rsidR="00481DDE" w:rsidRDefault="006456BA">
          <w:pPr>
            <w:pStyle w:val="PadderBetweenControlandBody"/>
          </w:pPr>
        </w:p>
      </w:sdtContent>
    </w:sdt>
    <w:p w:rsidR="006456BA" w:rsidRDefault="006456BA" w:rsidP="003776D9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D30D68" wp14:editId="76A15BFE">
                <wp:simplePos x="0" y="0"/>
                <wp:positionH relativeFrom="column">
                  <wp:posOffset>152400</wp:posOffset>
                </wp:positionH>
                <wp:positionV relativeFrom="paragraph">
                  <wp:posOffset>1706245</wp:posOffset>
                </wp:positionV>
                <wp:extent cx="4181475" cy="1000125"/>
                <wp:effectExtent l="0" t="0" r="9525" b="9525"/>
                <wp:wrapNone/>
                <wp:docPr id="46" name="Rectangl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81475" cy="1000125"/>
                        </a:xfrm>
                        <a:prstGeom prst="rect">
                          <a:avLst/>
                        </a:prstGeom>
                        <a:solidFill>
                          <a:srgbClr val="E1CBB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E22686" id="Rectangle 57" o:spid="_x0000_s1026" style="position:absolute;margin-left:12pt;margin-top:134.35pt;width:329.25pt;height:78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" fillcolor="#e1cbb6" stroked="f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1130300</wp:posOffset>
                </wp:positionV>
                <wp:extent cx="2360930" cy="469900"/>
                <wp:effectExtent l="0" t="0" r="20320" b="2540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0930" cy="469900"/>
                          <a:chOff x="0" y="0"/>
                          <a:chExt cx="2361301" cy="469900"/>
                        </a:xfrm>
                      </wpg:grpSpPr>
                      <wps:wsp>
                        <wps:cNvPr id="95" name="Oval 6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31800" cy="469900"/>
                          </a:xfrm>
                          <a:prstGeom prst="ellipse">
                            <a:avLst/>
                          </a:prstGeom>
                          <a:noFill/>
                          <a:ln w="5080" cap="flat">
                            <a:solidFill>
                              <a:srgbClr val="E1CBB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Oval 67"/>
                        <wps:cNvSpPr>
                          <a:spLocks noChangeArrowheads="1"/>
                        </wps:cNvSpPr>
                        <wps:spPr bwMode="auto">
                          <a:xfrm>
                            <a:off x="37956" y="41407"/>
                            <a:ext cx="372110" cy="405130"/>
                          </a:xfrm>
                          <a:prstGeom prst="ellipse">
                            <a:avLst/>
                          </a:prstGeom>
                          <a:noFill/>
                          <a:ln w="5080" cap="flat">
                            <a:solidFill>
                              <a:srgbClr val="E1CBB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reeform 68"/>
                        <wps:cNvSpPr>
                          <a:spLocks noEditPoints="1"/>
                        </wps:cNvSpPr>
                        <wps:spPr bwMode="auto">
                          <a:xfrm>
                            <a:off x="144924" y="155275"/>
                            <a:ext cx="153670" cy="186055"/>
                          </a:xfrm>
                          <a:custGeom>
                            <a:avLst/>
                            <a:gdLst>
                              <a:gd name="T0" fmla="*/ 30 w 106"/>
                              <a:gd name="T1" fmla="*/ 0 h 118"/>
                              <a:gd name="T2" fmla="*/ 23 w 106"/>
                              <a:gd name="T3" fmla="*/ 23 h 118"/>
                              <a:gd name="T4" fmla="*/ 23 w 106"/>
                              <a:gd name="T5" fmla="*/ 83 h 118"/>
                              <a:gd name="T6" fmla="*/ 30 w 106"/>
                              <a:gd name="T7" fmla="*/ 118 h 118"/>
                              <a:gd name="T8" fmla="*/ 88 w 106"/>
                              <a:gd name="T9" fmla="*/ 117 h 118"/>
                              <a:gd name="T10" fmla="*/ 106 w 106"/>
                              <a:gd name="T11" fmla="*/ 98 h 118"/>
                              <a:gd name="T12" fmla="*/ 99 w 106"/>
                              <a:gd name="T13" fmla="*/ 0 h 118"/>
                              <a:gd name="T14" fmla="*/ 31 w 106"/>
                              <a:gd name="T15" fmla="*/ 27 h 118"/>
                              <a:gd name="T16" fmla="*/ 31 w 106"/>
                              <a:gd name="T17" fmla="*/ 80 h 118"/>
                              <a:gd name="T18" fmla="*/ 89 w 106"/>
                              <a:gd name="T19" fmla="*/ 109 h 118"/>
                              <a:gd name="T20" fmla="*/ 91 w 106"/>
                              <a:gd name="T21" fmla="*/ 101 h 118"/>
                              <a:gd name="T22" fmla="*/ 89 w 106"/>
                              <a:gd name="T23" fmla="*/ 109 h 118"/>
                              <a:gd name="T24" fmla="*/ 91 w 106"/>
                              <a:gd name="T25" fmla="*/ 96 h 118"/>
                              <a:gd name="T26" fmla="*/ 84 w 106"/>
                              <a:gd name="T27" fmla="*/ 113 h 118"/>
                              <a:gd name="T28" fmla="*/ 28 w 106"/>
                              <a:gd name="T29" fmla="*/ 111 h 118"/>
                              <a:gd name="T30" fmla="*/ 31 w 106"/>
                              <a:gd name="T31" fmla="*/ 85 h 118"/>
                              <a:gd name="T32" fmla="*/ 70 w 106"/>
                              <a:gd name="T33" fmla="*/ 74 h 118"/>
                              <a:gd name="T34" fmla="*/ 70 w 106"/>
                              <a:gd name="T35" fmla="*/ 69 h 118"/>
                              <a:gd name="T36" fmla="*/ 63 w 106"/>
                              <a:gd name="T37" fmla="*/ 56 h 118"/>
                              <a:gd name="T38" fmla="*/ 73 w 106"/>
                              <a:gd name="T39" fmla="*/ 53 h 118"/>
                              <a:gd name="T40" fmla="*/ 63 w 106"/>
                              <a:gd name="T41" fmla="*/ 51 h 118"/>
                              <a:gd name="T42" fmla="*/ 70 w 106"/>
                              <a:gd name="T43" fmla="*/ 38 h 118"/>
                              <a:gd name="T44" fmla="*/ 70 w 106"/>
                              <a:gd name="T45" fmla="*/ 33 h 118"/>
                              <a:gd name="T46" fmla="*/ 31 w 106"/>
                              <a:gd name="T47" fmla="*/ 22 h 118"/>
                              <a:gd name="T48" fmla="*/ 28 w 106"/>
                              <a:gd name="T49" fmla="*/ 20 h 118"/>
                              <a:gd name="T50" fmla="*/ 101 w 106"/>
                              <a:gd name="T51" fmla="*/ 96 h 118"/>
                              <a:gd name="T52" fmla="*/ 28 w 106"/>
                              <a:gd name="T53" fmla="*/ 15 h 118"/>
                              <a:gd name="T54" fmla="*/ 30 w 106"/>
                              <a:gd name="T55" fmla="*/ 5 h 118"/>
                              <a:gd name="T56" fmla="*/ 101 w 106"/>
                              <a:gd name="T57" fmla="*/ 7 h 118"/>
                              <a:gd name="T58" fmla="*/ 80 w 106"/>
                              <a:gd name="T59" fmla="*/ 38 h 118"/>
                              <a:gd name="T60" fmla="*/ 91 w 106"/>
                              <a:gd name="T61" fmla="*/ 36 h 118"/>
                              <a:gd name="T62" fmla="*/ 80 w 106"/>
                              <a:gd name="T63" fmla="*/ 33 h 118"/>
                              <a:gd name="T64" fmla="*/ 80 w 106"/>
                              <a:gd name="T65" fmla="*/ 38 h 118"/>
                              <a:gd name="T66" fmla="*/ 89 w 106"/>
                              <a:gd name="T67" fmla="*/ 56 h 118"/>
                              <a:gd name="T68" fmla="*/ 89 w 106"/>
                              <a:gd name="T69" fmla="*/ 51 h 118"/>
                              <a:gd name="T70" fmla="*/ 78 w 106"/>
                              <a:gd name="T71" fmla="*/ 53 h 118"/>
                              <a:gd name="T72" fmla="*/ 80 w 106"/>
                              <a:gd name="T73" fmla="*/ 74 h 118"/>
                              <a:gd name="T74" fmla="*/ 91 w 106"/>
                              <a:gd name="T75" fmla="*/ 71 h 118"/>
                              <a:gd name="T76" fmla="*/ 80 w 106"/>
                              <a:gd name="T77" fmla="*/ 69 h 118"/>
                              <a:gd name="T78" fmla="*/ 80 w 106"/>
                              <a:gd name="T79" fmla="*/ 74 h 118"/>
                              <a:gd name="T80" fmla="*/ 65 w 106"/>
                              <a:gd name="T81" fmla="*/ 87 h 118"/>
                              <a:gd name="T82" fmla="*/ 65 w 106"/>
                              <a:gd name="T83" fmla="*/ 92 h 118"/>
                              <a:gd name="T84" fmla="*/ 91 w 106"/>
                              <a:gd name="T85" fmla="*/ 89 h 118"/>
                              <a:gd name="T86" fmla="*/ 51 w 106"/>
                              <a:gd name="T87" fmla="*/ 41 h 118"/>
                              <a:gd name="T88" fmla="*/ 45 w 106"/>
                              <a:gd name="T89" fmla="*/ 36 h 118"/>
                              <a:gd name="T90" fmla="*/ 25 w 106"/>
                              <a:gd name="T91" fmla="*/ 54 h 118"/>
                              <a:gd name="T92" fmla="*/ 18 w 106"/>
                              <a:gd name="T93" fmla="*/ 48 h 118"/>
                              <a:gd name="T94" fmla="*/ 12 w 106"/>
                              <a:gd name="T95" fmla="*/ 52 h 118"/>
                              <a:gd name="T96" fmla="*/ 22 w 106"/>
                              <a:gd name="T97" fmla="*/ 69 h 118"/>
                              <a:gd name="T98" fmla="*/ 29 w 106"/>
                              <a:gd name="T99" fmla="*/ 69 h 118"/>
                              <a:gd name="T100" fmla="*/ 51 w 106"/>
                              <a:gd name="T101" fmla="*/ 41 h 118"/>
                              <a:gd name="T102" fmla="*/ 16 w 106"/>
                              <a:gd name="T103" fmla="*/ 55 h 118"/>
                              <a:gd name="T104" fmla="*/ 24 w 106"/>
                              <a:gd name="T105" fmla="*/ 59 h 118"/>
                              <a:gd name="T106" fmla="*/ 45 w 106"/>
                              <a:gd name="T107" fmla="*/ 42 h 118"/>
                              <a:gd name="T108" fmla="*/ 25 w 106"/>
                              <a:gd name="T109" fmla="*/ 65 h 1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106" h="118">
                                <a:moveTo>
                                  <a:pt x="99" y="0"/>
                                </a:moveTo>
                                <a:cubicBezTo>
                                  <a:pt x="30" y="0"/>
                                  <a:pt x="30" y="0"/>
                                  <a:pt x="30" y="0"/>
                                </a:cubicBezTo>
                                <a:cubicBezTo>
                                  <a:pt x="26" y="0"/>
                                  <a:pt x="23" y="3"/>
                                  <a:pt x="23" y="7"/>
                                </a:cubicBezTo>
                                <a:cubicBezTo>
                                  <a:pt x="23" y="23"/>
                                  <a:pt x="23" y="23"/>
                                  <a:pt x="23" y="23"/>
                                </a:cubicBezTo>
                                <a:cubicBezTo>
                                  <a:pt x="9" y="27"/>
                                  <a:pt x="0" y="39"/>
                                  <a:pt x="0" y="53"/>
                                </a:cubicBezTo>
                                <a:cubicBezTo>
                                  <a:pt x="0" y="68"/>
                                  <a:pt x="9" y="80"/>
                                  <a:pt x="23" y="83"/>
                                </a:cubicBezTo>
                                <a:cubicBezTo>
                                  <a:pt x="23" y="111"/>
                                  <a:pt x="23" y="111"/>
                                  <a:pt x="23" y="111"/>
                                </a:cubicBezTo>
                                <a:cubicBezTo>
                                  <a:pt x="23" y="115"/>
                                  <a:pt x="26" y="118"/>
                                  <a:pt x="30" y="118"/>
                                </a:cubicBezTo>
                                <a:cubicBezTo>
                                  <a:pt x="86" y="118"/>
                                  <a:pt x="86" y="118"/>
                                  <a:pt x="86" y="118"/>
                                </a:cubicBezTo>
                                <a:cubicBezTo>
                                  <a:pt x="87" y="118"/>
                                  <a:pt x="88" y="118"/>
                                  <a:pt x="88" y="117"/>
                                </a:cubicBezTo>
                                <a:cubicBezTo>
                                  <a:pt x="106" y="100"/>
                                  <a:pt x="106" y="100"/>
                                  <a:pt x="106" y="100"/>
                                </a:cubicBezTo>
                                <a:cubicBezTo>
                                  <a:pt x="106" y="100"/>
                                  <a:pt x="106" y="99"/>
                                  <a:pt x="106" y="98"/>
                                </a:cubicBezTo>
                                <a:cubicBezTo>
                                  <a:pt x="106" y="7"/>
                                  <a:pt x="106" y="7"/>
                                  <a:pt x="106" y="7"/>
                                </a:cubicBezTo>
                                <a:cubicBezTo>
                                  <a:pt x="106" y="3"/>
                                  <a:pt x="103" y="0"/>
                                  <a:pt x="99" y="0"/>
                                </a:cubicBezTo>
                                <a:close/>
                                <a:moveTo>
                                  <a:pt x="5" y="53"/>
                                </a:moveTo>
                                <a:cubicBezTo>
                                  <a:pt x="5" y="39"/>
                                  <a:pt x="17" y="27"/>
                                  <a:pt x="31" y="27"/>
                                </a:cubicBezTo>
                                <a:cubicBezTo>
                                  <a:pt x="46" y="27"/>
                                  <a:pt x="58" y="39"/>
                                  <a:pt x="58" y="53"/>
                                </a:cubicBezTo>
                                <a:cubicBezTo>
                                  <a:pt x="58" y="68"/>
                                  <a:pt x="46" y="80"/>
                                  <a:pt x="31" y="80"/>
                                </a:cubicBezTo>
                                <a:cubicBezTo>
                                  <a:pt x="17" y="80"/>
                                  <a:pt x="5" y="68"/>
                                  <a:pt x="5" y="53"/>
                                </a:cubicBezTo>
                                <a:close/>
                                <a:moveTo>
                                  <a:pt x="89" y="109"/>
                                </a:moveTo>
                                <a:cubicBezTo>
                                  <a:pt x="89" y="103"/>
                                  <a:pt x="89" y="103"/>
                                  <a:pt x="89" y="103"/>
                                </a:cubicBezTo>
                                <a:cubicBezTo>
                                  <a:pt x="89" y="102"/>
                                  <a:pt x="90" y="101"/>
                                  <a:pt x="91" y="101"/>
                                </a:cubicBezTo>
                                <a:cubicBezTo>
                                  <a:pt x="98" y="101"/>
                                  <a:pt x="98" y="101"/>
                                  <a:pt x="98" y="101"/>
                                </a:cubicBezTo>
                                <a:lnTo>
                                  <a:pt x="89" y="109"/>
                                </a:lnTo>
                                <a:close/>
                                <a:moveTo>
                                  <a:pt x="101" y="96"/>
                                </a:moveTo>
                                <a:cubicBezTo>
                                  <a:pt x="91" y="96"/>
                                  <a:pt x="91" y="96"/>
                                  <a:pt x="91" y="96"/>
                                </a:cubicBezTo>
                                <a:cubicBezTo>
                                  <a:pt x="87" y="96"/>
                                  <a:pt x="84" y="99"/>
                                  <a:pt x="84" y="103"/>
                                </a:cubicBezTo>
                                <a:cubicBezTo>
                                  <a:pt x="84" y="113"/>
                                  <a:pt x="84" y="113"/>
                                  <a:pt x="84" y="113"/>
                                </a:cubicBezTo>
                                <a:cubicBezTo>
                                  <a:pt x="30" y="113"/>
                                  <a:pt x="30" y="113"/>
                                  <a:pt x="30" y="113"/>
                                </a:cubicBezTo>
                                <a:cubicBezTo>
                                  <a:pt x="29" y="113"/>
                                  <a:pt x="28" y="112"/>
                                  <a:pt x="28" y="111"/>
                                </a:cubicBezTo>
                                <a:cubicBezTo>
                                  <a:pt x="28" y="84"/>
                                  <a:pt x="28" y="84"/>
                                  <a:pt x="28" y="84"/>
                                </a:cubicBezTo>
                                <a:cubicBezTo>
                                  <a:pt x="29" y="84"/>
                                  <a:pt x="30" y="85"/>
                                  <a:pt x="31" y="85"/>
                                </a:cubicBezTo>
                                <a:cubicBezTo>
                                  <a:pt x="41" y="85"/>
                                  <a:pt x="49" y="80"/>
                                  <a:pt x="55" y="74"/>
                                </a:cubicBezTo>
                                <a:cubicBezTo>
                                  <a:pt x="70" y="74"/>
                                  <a:pt x="70" y="74"/>
                                  <a:pt x="70" y="74"/>
                                </a:cubicBezTo>
                                <a:cubicBezTo>
                                  <a:pt x="72" y="74"/>
                                  <a:pt x="73" y="73"/>
                                  <a:pt x="73" y="71"/>
                                </a:cubicBezTo>
                                <a:cubicBezTo>
                                  <a:pt x="73" y="70"/>
                                  <a:pt x="72" y="69"/>
                                  <a:pt x="70" y="69"/>
                                </a:cubicBezTo>
                                <a:cubicBezTo>
                                  <a:pt x="59" y="69"/>
                                  <a:pt x="59" y="69"/>
                                  <a:pt x="59" y="69"/>
                                </a:cubicBezTo>
                                <a:cubicBezTo>
                                  <a:pt x="61" y="65"/>
                                  <a:pt x="62" y="61"/>
                                  <a:pt x="63" y="56"/>
                                </a:cubicBezTo>
                                <a:cubicBezTo>
                                  <a:pt x="70" y="56"/>
                                  <a:pt x="70" y="56"/>
                                  <a:pt x="70" y="56"/>
                                </a:cubicBezTo>
                                <a:cubicBezTo>
                                  <a:pt x="72" y="56"/>
                                  <a:pt x="73" y="55"/>
                                  <a:pt x="73" y="53"/>
                                </a:cubicBezTo>
                                <a:cubicBezTo>
                                  <a:pt x="73" y="52"/>
                                  <a:pt x="72" y="51"/>
                                  <a:pt x="70" y="51"/>
                                </a:cubicBezTo>
                                <a:cubicBezTo>
                                  <a:pt x="63" y="51"/>
                                  <a:pt x="63" y="51"/>
                                  <a:pt x="63" y="51"/>
                                </a:cubicBezTo>
                                <a:cubicBezTo>
                                  <a:pt x="62" y="46"/>
                                  <a:pt x="61" y="42"/>
                                  <a:pt x="59" y="38"/>
                                </a:cubicBezTo>
                                <a:cubicBezTo>
                                  <a:pt x="70" y="38"/>
                                  <a:pt x="70" y="38"/>
                                  <a:pt x="70" y="38"/>
                                </a:cubicBezTo>
                                <a:cubicBezTo>
                                  <a:pt x="72" y="38"/>
                                  <a:pt x="73" y="37"/>
                                  <a:pt x="73" y="36"/>
                                </a:cubicBezTo>
                                <a:cubicBezTo>
                                  <a:pt x="73" y="34"/>
                                  <a:pt x="72" y="33"/>
                                  <a:pt x="70" y="33"/>
                                </a:cubicBezTo>
                                <a:cubicBezTo>
                                  <a:pt x="55" y="33"/>
                                  <a:pt x="55" y="33"/>
                                  <a:pt x="55" y="33"/>
                                </a:cubicBezTo>
                                <a:cubicBezTo>
                                  <a:pt x="50" y="26"/>
                                  <a:pt x="41" y="22"/>
                                  <a:pt x="31" y="22"/>
                                </a:cubicBezTo>
                                <a:cubicBezTo>
                                  <a:pt x="30" y="22"/>
                                  <a:pt x="29" y="22"/>
                                  <a:pt x="28" y="22"/>
                                </a:cubicBezTo>
                                <a:cubicBezTo>
                                  <a:pt x="28" y="20"/>
                                  <a:pt x="28" y="20"/>
                                  <a:pt x="28" y="20"/>
                                </a:cubicBezTo>
                                <a:cubicBezTo>
                                  <a:pt x="101" y="20"/>
                                  <a:pt x="101" y="20"/>
                                  <a:pt x="101" y="20"/>
                                </a:cubicBezTo>
                                <a:lnTo>
                                  <a:pt x="101" y="96"/>
                                </a:lnTo>
                                <a:close/>
                                <a:moveTo>
                                  <a:pt x="101" y="15"/>
                                </a:moveTo>
                                <a:cubicBezTo>
                                  <a:pt x="28" y="15"/>
                                  <a:pt x="28" y="15"/>
                                  <a:pt x="28" y="15"/>
                                </a:cubicBezTo>
                                <a:cubicBezTo>
                                  <a:pt x="28" y="7"/>
                                  <a:pt x="28" y="7"/>
                                  <a:pt x="28" y="7"/>
                                </a:cubicBezTo>
                                <a:cubicBezTo>
                                  <a:pt x="28" y="6"/>
                                  <a:pt x="29" y="5"/>
                                  <a:pt x="30" y="5"/>
                                </a:cubicBezTo>
                                <a:cubicBezTo>
                                  <a:pt x="99" y="5"/>
                                  <a:pt x="99" y="5"/>
                                  <a:pt x="99" y="5"/>
                                </a:cubicBezTo>
                                <a:cubicBezTo>
                                  <a:pt x="100" y="5"/>
                                  <a:pt x="101" y="6"/>
                                  <a:pt x="101" y="7"/>
                                </a:cubicBezTo>
                                <a:lnTo>
                                  <a:pt x="101" y="15"/>
                                </a:lnTo>
                                <a:close/>
                                <a:moveTo>
                                  <a:pt x="80" y="38"/>
                                </a:moveTo>
                                <a:cubicBezTo>
                                  <a:pt x="89" y="38"/>
                                  <a:pt x="89" y="38"/>
                                  <a:pt x="89" y="38"/>
                                </a:cubicBezTo>
                                <a:cubicBezTo>
                                  <a:pt x="90" y="38"/>
                                  <a:pt x="91" y="37"/>
                                  <a:pt x="91" y="36"/>
                                </a:cubicBezTo>
                                <a:cubicBezTo>
                                  <a:pt x="91" y="34"/>
                                  <a:pt x="90" y="33"/>
                                  <a:pt x="89" y="33"/>
                                </a:cubicBezTo>
                                <a:cubicBezTo>
                                  <a:pt x="80" y="33"/>
                                  <a:pt x="80" y="33"/>
                                  <a:pt x="80" y="33"/>
                                </a:cubicBezTo>
                                <a:cubicBezTo>
                                  <a:pt x="79" y="33"/>
                                  <a:pt x="78" y="34"/>
                                  <a:pt x="78" y="36"/>
                                </a:cubicBezTo>
                                <a:cubicBezTo>
                                  <a:pt x="78" y="37"/>
                                  <a:pt x="79" y="38"/>
                                  <a:pt x="80" y="38"/>
                                </a:cubicBezTo>
                                <a:close/>
                                <a:moveTo>
                                  <a:pt x="80" y="56"/>
                                </a:moveTo>
                                <a:cubicBezTo>
                                  <a:pt x="89" y="56"/>
                                  <a:pt x="89" y="56"/>
                                  <a:pt x="89" y="56"/>
                                </a:cubicBezTo>
                                <a:cubicBezTo>
                                  <a:pt x="90" y="56"/>
                                  <a:pt x="91" y="55"/>
                                  <a:pt x="91" y="53"/>
                                </a:cubicBezTo>
                                <a:cubicBezTo>
                                  <a:pt x="91" y="52"/>
                                  <a:pt x="90" y="51"/>
                                  <a:pt x="89" y="51"/>
                                </a:cubicBezTo>
                                <a:cubicBezTo>
                                  <a:pt x="80" y="51"/>
                                  <a:pt x="80" y="51"/>
                                  <a:pt x="80" y="51"/>
                                </a:cubicBezTo>
                                <a:cubicBezTo>
                                  <a:pt x="79" y="51"/>
                                  <a:pt x="78" y="52"/>
                                  <a:pt x="78" y="53"/>
                                </a:cubicBezTo>
                                <a:cubicBezTo>
                                  <a:pt x="78" y="55"/>
                                  <a:pt x="79" y="56"/>
                                  <a:pt x="80" y="56"/>
                                </a:cubicBezTo>
                                <a:close/>
                                <a:moveTo>
                                  <a:pt x="80" y="74"/>
                                </a:moveTo>
                                <a:cubicBezTo>
                                  <a:pt x="89" y="74"/>
                                  <a:pt x="89" y="74"/>
                                  <a:pt x="89" y="74"/>
                                </a:cubicBezTo>
                                <a:cubicBezTo>
                                  <a:pt x="90" y="74"/>
                                  <a:pt x="91" y="73"/>
                                  <a:pt x="91" y="71"/>
                                </a:cubicBezTo>
                                <a:cubicBezTo>
                                  <a:pt x="91" y="70"/>
                                  <a:pt x="90" y="69"/>
                                  <a:pt x="89" y="69"/>
                                </a:cubicBezTo>
                                <a:cubicBezTo>
                                  <a:pt x="80" y="69"/>
                                  <a:pt x="80" y="69"/>
                                  <a:pt x="80" y="69"/>
                                </a:cubicBezTo>
                                <a:cubicBezTo>
                                  <a:pt x="79" y="69"/>
                                  <a:pt x="78" y="70"/>
                                  <a:pt x="78" y="71"/>
                                </a:cubicBezTo>
                                <a:cubicBezTo>
                                  <a:pt x="78" y="73"/>
                                  <a:pt x="79" y="74"/>
                                  <a:pt x="80" y="74"/>
                                </a:cubicBezTo>
                                <a:close/>
                                <a:moveTo>
                                  <a:pt x="89" y="87"/>
                                </a:moveTo>
                                <a:cubicBezTo>
                                  <a:pt x="65" y="87"/>
                                  <a:pt x="65" y="87"/>
                                  <a:pt x="65" y="87"/>
                                </a:cubicBezTo>
                                <a:cubicBezTo>
                                  <a:pt x="64" y="87"/>
                                  <a:pt x="63" y="88"/>
                                  <a:pt x="63" y="89"/>
                                </a:cubicBezTo>
                                <a:cubicBezTo>
                                  <a:pt x="63" y="91"/>
                                  <a:pt x="64" y="92"/>
                                  <a:pt x="65" y="92"/>
                                </a:cubicBezTo>
                                <a:cubicBezTo>
                                  <a:pt x="89" y="92"/>
                                  <a:pt x="89" y="92"/>
                                  <a:pt x="89" y="92"/>
                                </a:cubicBezTo>
                                <a:cubicBezTo>
                                  <a:pt x="90" y="92"/>
                                  <a:pt x="91" y="91"/>
                                  <a:pt x="91" y="89"/>
                                </a:cubicBezTo>
                                <a:cubicBezTo>
                                  <a:pt x="91" y="88"/>
                                  <a:pt x="90" y="87"/>
                                  <a:pt x="89" y="87"/>
                                </a:cubicBezTo>
                                <a:close/>
                                <a:moveTo>
                                  <a:pt x="51" y="41"/>
                                </a:moveTo>
                                <a:cubicBezTo>
                                  <a:pt x="48" y="37"/>
                                  <a:pt x="48" y="37"/>
                                  <a:pt x="48" y="37"/>
                                </a:cubicBezTo>
                                <a:cubicBezTo>
                                  <a:pt x="47" y="37"/>
                                  <a:pt x="46" y="36"/>
                                  <a:pt x="45" y="36"/>
                                </a:cubicBezTo>
                                <a:cubicBezTo>
                                  <a:pt x="44" y="36"/>
                                  <a:pt x="42" y="37"/>
                                  <a:pt x="42" y="37"/>
                                </a:cubicBezTo>
                                <a:cubicBezTo>
                                  <a:pt x="25" y="54"/>
                                  <a:pt x="25" y="54"/>
                                  <a:pt x="25" y="54"/>
                                </a:cubicBezTo>
                                <a:cubicBezTo>
                                  <a:pt x="21" y="49"/>
                                  <a:pt x="21" y="49"/>
                                  <a:pt x="21" y="49"/>
                                </a:cubicBezTo>
                                <a:cubicBezTo>
                                  <a:pt x="20" y="48"/>
                                  <a:pt x="19" y="48"/>
                                  <a:pt x="18" y="48"/>
                                </a:cubicBezTo>
                                <a:cubicBezTo>
                                  <a:pt x="17" y="48"/>
                                  <a:pt x="15" y="48"/>
                                  <a:pt x="15" y="49"/>
                                </a:cubicBezTo>
                                <a:cubicBezTo>
                                  <a:pt x="12" y="52"/>
                                  <a:pt x="12" y="52"/>
                                  <a:pt x="12" y="52"/>
                                </a:cubicBezTo>
                                <a:cubicBezTo>
                                  <a:pt x="10" y="54"/>
                                  <a:pt x="10" y="57"/>
                                  <a:pt x="12" y="58"/>
                                </a:cubicBezTo>
                                <a:cubicBezTo>
                                  <a:pt x="22" y="69"/>
                                  <a:pt x="22" y="69"/>
                                  <a:pt x="22" y="69"/>
                                </a:cubicBezTo>
                                <a:cubicBezTo>
                                  <a:pt x="23" y="70"/>
                                  <a:pt x="24" y="70"/>
                                  <a:pt x="25" y="70"/>
                                </a:cubicBezTo>
                                <a:cubicBezTo>
                                  <a:pt x="27" y="70"/>
                                  <a:pt x="28" y="70"/>
                                  <a:pt x="29" y="69"/>
                                </a:cubicBezTo>
                                <a:cubicBezTo>
                                  <a:pt x="51" y="47"/>
                                  <a:pt x="51" y="47"/>
                                  <a:pt x="51" y="47"/>
                                </a:cubicBezTo>
                                <a:cubicBezTo>
                                  <a:pt x="53" y="45"/>
                                  <a:pt x="53" y="42"/>
                                  <a:pt x="51" y="41"/>
                                </a:cubicBezTo>
                                <a:close/>
                                <a:moveTo>
                                  <a:pt x="25" y="65"/>
                                </a:moveTo>
                                <a:cubicBezTo>
                                  <a:pt x="16" y="55"/>
                                  <a:pt x="16" y="55"/>
                                  <a:pt x="16" y="55"/>
                                </a:cubicBezTo>
                                <a:cubicBezTo>
                                  <a:pt x="18" y="53"/>
                                  <a:pt x="18" y="53"/>
                                  <a:pt x="18" y="53"/>
                                </a:cubicBezTo>
                                <a:cubicBezTo>
                                  <a:pt x="24" y="59"/>
                                  <a:pt x="24" y="59"/>
                                  <a:pt x="24" y="59"/>
                                </a:cubicBezTo>
                                <a:cubicBezTo>
                                  <a:pt x="25" y="60"/>
                                  <a:pt x="26" y="60"/>
                                  <a:pt x="27" y="59"/>
                                </a:cubicBezTo>
                                <a:cubicBezTo>
                                  <a:pt x="45" y="42"/>
                                  <a:pt x="45" y="42"/>
                                  <a:pt x="45" y="42"/>
                                </a:cubicBezTo>
                                <a:cubicBezTo>
                                  <a:pt x="47" y="44"/>
                                  <a:pt x="47" y="44"/>
                                  <a:pt x="47" y="44"/>
                                </a:cubicBezTo>
                                <a:lnTo>
                                  <a:pt x="25" y="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CBB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Oval 71"/>
                        <wps:cNvSpPr>
                          <a:spLocks noChangeArrowheads="1"/>
                        </wps:cNvSpPr>
                        <wps:spPr bwMode="auto">
                          <a:xfrm>
                            <a:off x="973060" y="0"/>
                            <a:ext cx="432435" cy="469900"/>
                          </a:xfrm>
                          <a:prstGeom prst="ellipse">
                            <a:avLst/>
                          </a:prstGeom>
                          <a:noFill/>
                          <a:ln w="5080" cap="flat">
                            <a:solidFill>
                              <a:srgbClr val="E1CBB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Oval 73"/>
                        <wps:cNvSpPr>
                          <a:spLocks noChangeArrowheads="1"/>
                        </wps:cNvSpPr>
                        <wps:spPr bwMode="auto">
                          <a:xfrm>
                            <a:off x="1004115" y="27604"/>
                            <a:ext cx="372110" cy="405130"/>
                          </a:xfrm>
                          <a:prstGeom prst="ellipse">
                            <a:avLst/>
                          </a:prstGeom>
                          <a:noFill/>
                          <a:ln w="5080" cap="flat">
                            <a:solidFill>
                              <a:srgbClr val="E1CBB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74"/>
                        <wps:cNvSpPr>
                          <a:spLocks noEditPoints="1"/>
                        </wps:cNvSpPr>
                        <wps:spPr bwMode="auto">
                          <a:xfrm>
                            <a:off x="1080027" y="120770"/>
                            <a:ext cx="192405" cy="212725"/>
                          </a:xfrm>
                          <a:custGeom>
                            <a:avLst/>
                            <a:gdLst>
                              <a:gd name="T0" fmla="*/ 111 w 133"/>
                              <a:gd name="T1" fmla="*/ 46 h 135"/>
                              <a:gd name="T2" fmla="*/ 97 w 133"/>
                              <a:gd name="T3" fmla="*/ 51 h 135"/>
                              <a:gd name="T4" fmla="*/ 60 w 133"/>
                              <a:gd name="T5" fmla="*/ 119 h 135"/>
                              <a:gd name="T6" fmla="*/ 60 w 133"/>
                              <a:gd name="T7" fmla="*/ 30 h 135"/>
                              <a:gd name="T8" fmla="*/ 88 w 133"/>
                              <a:gd name="T9" fmla="*/ 32 h 135"/>
                              <a:gd name="T10" fmla="*/ 87 w 133"/>
                              <a:gd name="T11" fmla="*/ 21 h 135"/>
                              <a:gd name="T12" fmla="*/ 0 w 133"/>
                              <a:gd name="T13" fmla="*/ 74 h 135"/>
                              <a:gd name="T14" fmla="*/ 120 w 133"/>
                              <a:gd name="T15" fmla="*/ 74 h 135"/>
                              <a:gd name="T16" fmla="*/ 112 w 133"/>
                              <a:gd name="T17" fmla="*/ 46 h 135"/>
                              <a:gd name="T18" fmla="*/ 61 w 133"/>
                              <a:gd name="T19" fmla="*/ 59 h 135"/>
                              <a:gd name="T20" fmla="*/ 72 w 133"/>
                              <a:gd name="T21" fmla="*/ 47 h 135"/>
                              <a:gd name="T22" fmla="*/ 30 w 133"/>
                              <a:gd name="T23" fmla="*/ 74 h 135"/>
                              <a:gd name="T24" fmla="*/ 89 w 133"/>
                              <a:gd name="T25" fmla="*/ 74 h 135"/>
                              <a:gd name="T26" fmla="*/ 86 w 133"/>
                              <a:gd name="T27" fmla="*/ 62 h 135"/>
                              <a:gd name="T28" fmla="*/ 75 w 133"/>
                              <a:gd name="T29" fmla="*/ 74 h 135"/>
                              <a:gd name="T30" fmla="*/ 44 w 133"/>
                              <a:gd name="T31" fmla="*/ 74 h 135"/>
                              <a:gd name="T32" fmla="*/ 132 w 133"/>
                              <a:gd name="T33" fmla="*/ 21 h 135"/>
                              <a:gd name="T34" fmla="*/ 125 w 133"/>
                              <a:gd name="T35" fmla="*/ 17 h 135"/>
                              <a:gd name="T36" fmla="*/ 123 w 133"/>
                              <a:gd name="T37" fmla="*/ 8 h 135"/>
                              <a:gd name="T38" fmla="*/ 117 w 133"/>
                              <a:gd name="T39" fmla="*/ 8 h 135"/>
                              <a:gd name="T40" fmla="*/ 112 w 133"/>
                              <a:gd name="T41" fmla="*/ 2 h 135"/>
                              <a:gd name="T42" fmla="*/ 110 w 133"/>
                              <a:gd name="T43" fmla="*/ 1 h 135"/>
                              <a:gd name="T44" fmla="*/ 92 w 133"/>
                              <a:gd name="T45" fmla="*/ 22 h 135"/>
                              <a:gd name="T46" fmla="*/ 92 w 133"/>
                              <a:gd name="T47" fmla="*/ 33 h 135"/>
                              <a:gd name="T48" fmla="*/ 76 w 133"/>
                              <a:gd name="T49" fmla="*/ 50 h 135"/>
                              <a:gd name="T50" fmla="*/ 66 w 133"/>
                              <a:gd name="T51" fmla="*/ 60 h 135"/>
                              <a:gd name="T52" fmla="*/ 60 w 133"/>
                              <a:gd name="T53" fmla="*/ 67 h 135"/>
                              <a:gd name="T54" fmla="*/ 63 w 133"/>
                              <a:gd name="T55" fmla="*/ 74 h 135"/>
                              <a:gd name="T56" fmla="*/ 67 w 133"/>
                              <a:gd name="T57" fmla="*/ 74 h 135"/>
                              <a:gd name="T58" fmla="*/ 74 w 133"/>
                              <a:gd name="T59" fmla="*/ 68 h 135"/>
                              <a:gd name="T60" fmla="*/ 85 w 133"/>
                              <a:gd name="T61" fmla="*/ 58 h 135"/>
                              <a:gd name="T62" fmla="*/ 101 w 133"/>
                              <a:gd name="T63" fmla="*/ 41 h 135"/>
                              <a:gd name="T64" fmla="*/ 111 w 133"/>
                              <a:gd name="T65" fmla="*/ 42 h 135"/>
                              <a:gd name="T66" fmla="*/ 116 w 133"/>
                              <a:gd name="T67" fmla="*/ 40 h 135"/>
                              <a:gd name="T68" fmla="*/ 132 w 133"/>
                              <a:gd name="T69" fmla="*/ 21 h 1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33" h="135">
                                <a:moveTo>
                                  <a:pt x="112" y="46"/>
                                </a:moveTo>
                                <a:cubicBezTo>
                                  <a:pt x="111" y="46"/>
                                  <a:pt x="111" y="46"/>
                                  <a:pt x="111" y="46"/>
                                </a:cubicBezTo>
                                <a:cubicBezTo>
                                  <a:pt x="103" y="45"/>
                                  <a:pt x="103" y="45"/>
                                  <a:pt x="103" y="45"/>
                                </a:cubicBezTo>
                                <a:cubicBezTo>
                                  <a:pt x="97" y="51"/>
                                  <a:pt x="97" y="51"/>
                                  <a:pt x="97" y="51"/>
                                </a:cubicBezTo>
                                <a:cubicBezTo>
                                  <a:pt x="102" y="58"/>
                                  <a:pt x="104" y="66"/>
                                  <a:pt x="104" y="74"/>
                                </a:cubicBezTo>
                                <a:cubicBezTo>
                                  <a:pt x="104" y="99"/>
                                  <a:pt x="84" y="119"/>
                                  <a:pt x="60" y="119"/>
                                </a:cubicBezTo>
                                <a:cubicBezTo>
                                  <a:pt x="35" y="119"/>
                                  <a:pt x="15" y="99"/>
                                  <a:pt x="15" y="74"/>
                                </a:cubicBezTo>
                                <a:cubicBezTo>
                                  <a:pt x="15" y="50"/>
                                  <a:pt x="35" y="30"/>
                                  <a:pt x="60" y="30"/>
                                </a:cubicBezTo>
                                <a:cubicBezTo>
                                  <a:pt x="68" y="30"/>
                                  <a:pt x="76" y="32"/>
                                  <a:pt x="83" y="37"/>
                                </a:cubicBezTo>
                                <a:cubicBezTo>
                                  <a:pt x="88" y="32"/>
                                  <a:pt x="88" y="32"/>
                                  <a:pt x="88" y="32"/>
                                </a:cubicBezTo>
                                <a:cubicBezTo>
                                  <a:pt x="87" y="23"/>
                                  <a:pt x="87" y="23"/>
                                  <a:pt x="87" y="23"/>
                                </a:cubicBezTo>
                                <a:cubicBezTo>
                                  <a:pt x="87" y="22"/>
                                  <a:pt x="87" y="21"/>
                                  <a:pt x="87" y="21"/>
                                </a:cubicBezTo>
                                <a:cubicBezTo>
                                  <a:pt x="79" y="16"/>
                                  <a:pt x="70" y="14"/>
                                  <a:pt x="60" y="14"/>
                                </a:cubicBezTo>
                                <a:cubicBezTo>
                                  <a:pt x="27" y="14"/>
                                  <a:pt x="0" y="41"/>
                                  <a:pt x="0" y="74"/>
                                </a:cubicBezTo>
                                <a:cubicBezTo>
                                  <a:pt x="0" y="108"/>
                                  <a:pt x="27" y="135"/>
                                  <a:pt x="60" y="135"/>
                                </a:cubicBezTo>
                                <a:cubicBezTo>
                                  <a:pt x="93" y="135"/>
                                  <a:pt x="120" y="108"/>
                                  <a:pt x="120" y="74"/>
                                </a:cubicBezTo>
                                <a:cubicBezTo>
                                  <a:pt x="120" y="64"/>
                                  <a:pt x="117" y="54"/>
                                  <a:pt x="113" y="46"/>
                                </a:cubicBezTo>
                                <a:cubicBezTo>
                                  <a:pt x="113" y="46"/>
                                  <a:pt x="112" y="46"/>
                                  <a:pt x="112" y="46"/>
                                </a:cubicBezTo>
                                <a:close/>
                                <a:moveTo>
                                  <a:pt x="60" y="59"/>
                                </a:moveTo>
                                <a:cubicBezTo>
                                  <a:pt x="60" y="59"/>
                                  <a:pt x="61" y="59"/>
                                  <a:pt x="61" y="59"/>
                                </a:cubicBezTo>
                                <a:cubicBezTo>
                                  <a:pt x="72" y="48"/>
                                  <a:pt x="72" y="48"/>
                                  <a:pt x="72" y="48"/>
                                </a:cubicBezTo>
                                <a:cubicBezTo>
                                  <a:pt x="72" y="47"/>
                                  <a:pt x="72" y="47"/>
                                  <a:pt x="72" y="47"/>
                                </a:cubicBezTo>
                                <a:cubicBezTo>
                                  <a:pt x="69" y="46"/>
                                  <a:pt x="64" y="45"/>
                                  <a:pt x="60" y="45"/>
                                </a:cubicBezTo>
                                <a:cubicBezTo>
                                  <a:pt x="43" y="45"/>
                                  <a:pt x="30" y="58"/>
                                  <a:pt x="30" y="74"/>
                                </a:cubicBezTo>
                                <a:cubicBezTo>
                                  <a:pt x="30" y="91"/>
                                  <a:pt x="43" y="104"/>
                                  <a:pt x="60" y="104"/>
                                </a:cubicBezTo>
                                <a:cubicBezTo>
                                  <a:pt x="76" y="104"/>
                                  <a:pt x="89" y="91"/>
                                  <a:pt x="89" y="74"/>
                                </a:cubicBezTo>
                                <a:cubicBezTo>
                                  <a:pt x="89" y="70"/>
                                  <a:pt x="88" y="66"/>
                                  <a:pt x="87" y="62"/>
                                </a:cubicBezTo>
                                <a:cubicBezTo>
                                  <a:pt x="86" y="62"/>
                                  <a:pt x="86" y="62"/>
                                  <a:pt x="86" y="62"/>
                                </a:cubicBezTo>
                                <a:cubicBezTo>
                                  <a:pt x="75" y="73"/>
                                  <a:pt x="75" y="73"/>
                                  <a:pt x="75" y="73"/>
                                </a:cubicBezTo>
                                <a:cubicBezTo>
                                  <a:pt x="75" y="74"/>
                                  <a:pt x="75" y="74"/>
                                  <a:pt x="75" y="74"/>
                                </a:cubicBezTo>
                                <a:cubicBezTo>
                                  <a:pt x="75" y="83"/>
                                  <a:pt x="68" y="90"/>
                                  <a:pt x="60" y="90"/>
                                </a:cubicBezTo>
                                <a:cubicBezTo>
                                  <a:pt x="51" y="90"/>
                                  <a:pt x="44" y="83"/>
                                  <a:pt x="44" y="74"/>
                                </a:cubicBezTo>
                                <a:cubicBezTo>
                                  <a:pt x="44" y="66"/>
                                  <a:pt x="51" y="59"/>
                                  <a:pt x="60" y="59"/>
                                </a:cubicBezTo>
                                <a:close/>
                                <a:moveTo>
                                  <a:pt x="132" y="21"/>
                                </a:moveTo>
                                <a:cubicBezTo>
                                  <a:pt x="122" y="20"/>
                                  <a:pt x="122" y="20"/>
                                  <a:pt x="122" y="20"/>
                                </a:cubicBezTo>
                                <a:cubicBezTo>
                                  <a:pt x="125" y="17"/>
                                  <a:pt x="125" y="17"/>
                                  <a:pt x="125" y="17"/>
                                </a:cubicBezTo>
                                <a:cubicBezTo>
                                  <a:pt x="127" y="15"/>
                                  <a:pt x="127" y="13"/>
                                  <a:pt x="125" y="11"/>
                                </a:cubicBezTo>
                                <a:cubicBezTo>
                                  <a:pt x="123" y="8"/>
                                  <a:pt x="123" y="8"/>
                                  <a:pt x="123" y="8"/>
                                </a:cubicBezTo>
                                <a:cubicBezTo>
                                  <a:pt x="122" y="8"/>
                                  <a:pt x="121" y="7"/>
                                  <a:pt x="120" y="7"/>
                                </a:cubicBezTo>
                                <a:cubicBezTo>
                                  <a:pt x="119" y="7"/>
                                  <a:pt x="118" y="8"/>
                                  <a:pt x="117" y="8"/>
                                </a:cubicBezTo>
                                <a:cubicBezTo>
                                  <a:pt x="113" y="13"/>
                                  <a:pt x="113" y="13"/>
                                  <a:pt x="113" y="13"/>
                                </a:cubicBezTo>
                                <a:cubicBezTo>
                                  <a:pt x="112" y="2"/>
                                  <a:pt x="112" y="2"/>
                                  <a:pt x="112" y="2"/>
                                </a:cubicBezTo>
                                <a:cubicBezTo>
                                  <a:pt x="112" y="1"/>
                                  <a:pt x="111" y="0"/>
                                  <a:pt x="111" y="0"/>
                                </a:cubicBezTo>
                                <a:cubicBezTo>
                                  <a:pt x="110" y="1"/>
                                  <a:pt x="110" y="1"/>
                                  <a:pt x="110" y="1"/>
                                </a:cubicBezTo>
                                <a:cubicBezTo>
                                  <a:pt x="94" y="17"/>
                                  <a:pt x="94" y="17"/>
                                  <a:pt x="94" y="17"/>
                                </a:cubicBezTo>
                                <a:cubicBezTo>
                                  <a:pt x="92" y="18"/>
                                  <a:pt x="91" y="20"/>
                                  <a:pt x="92" y="22"/>
                                </a:cubicBezTo>
                                <a:cubicBezTo>
                                  <a:pt x="92" y="23"/>
                                  <a:pt x="92" y="23"/>
                                  <a:pt x="92" y="23"/>
                                </a:cubicBezTo>
                                <a:cubicBezTo>
                                  <a:pt x="92" y="33"/>
                                  <a:pt x="92" y="33"/>
                                  <a:pt x="92" y="33"/>
                                </a:cubicBezTo>
                                <a:cubicBezTo>
                                  <a:pt x="87" y="39"/>
                                  <a:pt x="87" y="39"/>
                                  <a:pt x="87" y="39"/>
                                </a:cubicBezTo>
                                <a:cubicBezTo>
                                  <a:pt x="76" y="50"/>
                                  <a:pt x="76" y="50"/>
                                  <a:pt x="76" y="50"/>
                                </a:cubicBezTo>
                                <a:cubicBezTo>
                                  <a:pt x="76" y="50"/>
                                  <a:pt x="76" y="50"/>
                                  <a:pt x="76" y="50"/>
                                </a:cubicBezTo>
                                <a:cubicBezTo>
                                  <a:pt x="66" y="60"/>
                                  <a:pt x="66" y="60"/>
                                  <a:pt x="66" y="60"/>
                                </a:cubicBezTo>
                                <a:cubicBezTo>
                                  <a:pt x="61" y="64"/>
                                  <a:pt x="61" y="64"/>
                                  <a:pt x="61" y="64"/>
                                </a:cubicBezTo>
                                <a:cubicBezTo>
                                  <a:pt x="61" y="65"/>
                                  <a:pt x="60" y="66"/>
                                  <a:pt x="60" y="67"/>
                                </a:cubicBezTo>
                                <a:cubicBezTo>
                                  <a:pt x="60" y="70"/>
                                  <a:pt x="60" y="70"/>
                                  <a:pt x="60" y="70"/>
                                </a:cubicBezTo>
                                <a:cubicBezTo>
                                  <a:pt x="60" y="72"/>
                                  <a:pt x="61" y="74"/>
                                  <a:pt x="63" y="74"/>
                                </a:cubicBezTo>
                                <a:cubicBezTo>
                                  <a:pt x="64" y="74"/>
                                  <a:pt x="64" y="74"/>
                                  <a:pt x="64" y="74"/>
                                </a:cubicBezTo>
                                <a:cubicBezTo>
                                  <a:pt x="67" y="74"/>
                                  <a:pt x="67" y="74"/>
                                  <a:pt x="67" y="74"/>
                                </a:cubicBezTo>
                                <a:cubicBezTo>
                                  <a:pt x="68" y="74"/>
                                  <a:pt x="69" y="73"/>
                                  <a:pt x="70" y="73"/>
                                </a:cubicBezTo>
                                <a:cubicBezTo>
                                  <a:pt x="74" y="68"/>
                                  <a:pt x="74" y="68"/>
                                  <a:pt x="74" y="68"/>
                                </a:cubicBezTo>
                                <a:cubicBezTo>
                                  <a:pt x="84" y="58"/>
                                  <a:pt x="84" y="58"/>
                                  <a:pt x="84" y="58"/>
                                </a:cubicBezTo>
                                <a:cubicBezTo>
                                  <a:pt x="85" y="58"/>
                                  <a:pt x="85" y="58"/>
                                  <a:pt x="85" y="58"/>
                                </a:cubicBezTo>
                                <a:cubicBezTo>
                                  <a:pt x="95" y="47"/>
                                  <a:pt x="95" y="47"/>
                                  <a:pt x="95" y="47"/>
                                </a:cubicBezTo>
                                <a:cubicBezTo>
                                  <a:pt x="101" y="41"/>
                                  <a:pt x="101" y="41"/>
                                  <a:pt x="101" y="41"/>
                                </a:cubicBezTo>
                                <a:cubicBezTo>
                                  <a:pt x="111" y="42"/>
                                  <a:pt x="111" y="42"/>
                                  <a:pt x="111" y="42"/>
                                </a:cubicBezTo>
                                <a:cubicBezTo>
                                  <a:pt x="111" y="42"/>
                                  <a:pt x="111" y="42"/>
                                  <a:pt x="111" y="42"/>
                                </a:cubicBezTo>
                                <a:cubicBezTo>
                                  <a:pt x="111" y="42"/>
                                  <a:pt x="111" y="42"/>
                                  <a:pt x="111" y="42"/>
                                </a:cubicBezTo>
                                <a:cubicBezTo>
                                  <a:pt x="113" y="42"/>
                                  <a:pt x="115" y="41"/>
                                  <a:pt x="116" y="40"/>
                                </a:cubicBezTo>
                                <a:cubicBezTo>
                                  <a:pt x="133" y="24"/>
                                  <a:pt x="133" y="24"/>
                                  <a:pt x="133" y="24"/>
                                </a:cubicBezTo>
                                <a:cubicBezTo>
                                  <a:pt x="133" y="23"/>
                                  <a:pt x="133" y="21"/>
                                  <a:pt x="132" y="2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1CBB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Oval 77"/>
                        <wps:cNvSpPr>
                          <a:spLocks noChangeArrowheads="1"/>
                        </wps:cNvSpPr>
                        <wps:spPr bwMode="auto">
                          <a:xfrm>
                            <a:off x="1928866" y="0"/>
                            <a:ext cx="432435" cy="469900"/>
                          </a:xfrm>
                          <a:prstGeom prst="ellipse">
                            <a:avLst/>
                          </a:prstGeom>
                          <a:noFill/>
                          <a:ln w="5080" cap="flat">
                            <a:solidFill>
                              <a:srgbClr val="E1CBB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Oval 79"/>
                        <wps:cNvSpPr>
                          <a:spLocks noChangeArrowheads="1"/>
                        </wps:cNvSpPr>
                        <wps:spPr bwMode="auto">
                          <a:xfrm>
                            <a:off x="1959921" y="41407"/>
                            <a:ext cx="372110" cy="405130"/>
                          </a:xfrm>
                          <a:prstGeom prst="ellipse">
                            <a:avLst/>
                          </a:prstGeom>
                          <a:noFill/>
                          <a:ln w="5080" cap="flat">
                            <a:solidFill>
                              <a:srgbClr val="E1CBB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80"/>
                        <wps:cNvSpPr>
                          <a:spLocks noEditPoints="1"/>
                        </wps:cNvSpPr>
                        <wps:spPr bwMode="auto">
                          <a:xfrm>
                            <a:off x="2070340" y="155275"/>
                            <a:ext cx="154305" cy="186055"/>
                          </a:xfrm>
                          <a:custGeom>
                            <a:avLst/>
                            <a:gdLst>
                              <a:gd name="T0" fmla="*/ 30 w 107"/>
                              <a:gd name="T1" fmla="*/ 0 h 118"/>
                              <a:gd name="T2" fmla="*/ 23 w 107"/>
                              <a:gd name="T3" fmla="*/ 23 h 118"/>
                              <a:gd name="T4" fmla="*/ 23 w 107"/>
                              <a:gd name="T5" fmla="*/ 83 h 118"/>
                              <a:gd name="T6" fmla="*/ 30 w 107"/>
                              <a:gd name="T7" fmla="*/ 118 h 118"/>
                              <a:gd name="T8" fmla="*/ 89 w 107"/>
                              <a:gd name="T9" fmla="*/ 117 h 118"/>
                              <a:gd name="T10" fmla="*/ 107 w 107"/>
                              <a:gd name="T11" fmla="*/ 98 h 118"/>
                              <a:gd name="T12" fmla="*/ 100 w 107"/>
                              <a:gd name="T13" fmla="*/ 0 h 118"/>
                              <a:gd name="T14" fmla="*/ 32 w 107"/>
                              <a:gd name="T15" fmla="*/ 27 h 118"/>
                              <a:gd name="T16" fmla="*/ 32 w 107"/>
                              <a:gd name="T17" fmla="*/ 80 h 118"/>
                              <a:gd name="T18" fmla="*/ 90 w 107"/>
                              <a:gd name="T19" fmla="*/ 109 h 118"/>
                              <a:gd name="T20" fmla="*/ 92 w 107"/>
                              <a:gd name="T21" fmla="*/ 101 h 118"/>
                              <a:gd name="T22" fmla="*/ 90 w 107"/>
                              <a:gd name="T23" fmla="*/ 109 h 118"/>
                              <a:gd name="T24" fmla="*/ 92 w 107"/>
                              <a:gd name="T25" fmla="*/ 96 h 118"/>
                              <a:gd name="T26" fmla="*/ 85 w 107"/>
                              <a:gd name="T27" fmla="*/ 113 h 118"/>
                              <a:gd name="T28" fmla="*/ 28 w 107"/>
                              <a:gd name="T29" fmla="*/ 111 h 118"/>
                              <a:gd name="T30" fmla="*/ 32 w 107"/>
                              <a:gd name="T31" fmla="*/ 85 h 118"/>
                              <a:gd name="T32" fmla="*/ 71 w 107"/>
                              <a:gd name="T33" fmla="*/ 74 h 118"/>
                              <a:gd name="T34" fmla="*/ 71 w 107"/>
                              <a:gd name="T35" fmla="*/ 69 h 118"/>
                              <a:gd name="T36" fmla="*/ 63 w 107"/>
                              <a:gd name="T37" fmla="*/ 56 h 118"/>
                              <a:gd name="T38" fmla="*/ 74 w 107"/>
                              <a:gd name="T39" fmla="*/ 53 h 118"/>
                              <a:gd name="T40" fmla="*/ 63 w 107"/>
                              <a:gd name="T41" fmla="*/ 51 h 118"/>
                              <a:gd name="T42" fmla="*/ 71 w 107"/>
                              <a:gd name="T43" fmla="*/ 38 h 118"/>
                              <a:gd name="T44" fmla="*/ 71 w 107"/>
                              <a:gd name="T45" fmla="*/ 33 h 118"/>
                              <a:gd name="T46" fmla="*/ 32 w 107"/>
                              <a:gd name="T47" fmla="*/ 22 h 118"/>
                              <a:gd name="T48" fmla="*/ 28 w 107"/>
                              <a:gd name="T49" fmla="*/ 20 h 118"/>
                              <a:gd name="T50" fmla="*/ 102 w 107"/>
                              <a:gd name="T51" fmla="*/ 96 h 118"/>
                              <a:gd name="T52" fmla="*/ 28 w 107"/>
                              <a:gd name="T53" fmla="*/ 15 h 118"/>
                              <a:gd name="T54" fmla="*/ 30 w 107"/>
                              <a:gd name="T55" fmla="*/ 5 h 118"/>
                              <a:gd name="T56" fmla="*/ 102 w 107"/>
                              <a:gd name="T57" fmla="*/ 7 h 118"/>
                              <a:gd name="T58" fmla="*/ 81 w 107"/>
                              <a:gd name="T59" fmla="*/ 38 h 118"/>
                              <a:gd name="T60" fmla="*/ 92 w 107"/>
                              <a:gd name="T61" fmla="*/ 36 h 118"/>
                              <a:gd name="T62" fmla="*/ 81 w 107"/>
                              <a:gd name="T63" fmla="*/ 33 h 118"/>
                              <a:gd name="T64" fmla="*/ 81 w 107"/>
                              <a:gd name="T65" fmla="*/ 38 h 118"/>
                              <a:gd name="T66" fmla="*/ 89 w 107"/>
                              <a:gd name="T67" fmla="*/ 56 h 118"/>
                              <a:gd name="T68" fmla="*/ 89 w 107"/>
                              <a:gd name="T69" fmla="*/ 51 h 118"/>
                              <a:gd name="T70" fmla="*/ 78 w 107"/>
                              <a:gd name="T71" fmla="*/ 53 h 118"/>
                              <a:gd name="T72" fmla="*/ 81 w 107"/>
                              <a:gd name="T73" fmla="*/ 74 h 118"/>
                              <a:gd name="T74" fmla="*/ 92 w 107"/>
                              <a:gd name="T75" fmla="*/ 71 h 118"/>
                              <a:gd name="T76" fmla="*/ 81 w 107"/>
                              <a:gd name="T77" fmla="*/ 69 h 118"/>
                              <a:gd name="T78" fmla="*/ 81 w 107"/>
                              <a:gd name="T79" fmla="*/ 74 h 118"/>
                              <a:gd name="T80" fmla="*/ 66 w 107"/>
                              <a:gd name="T81" fmla="*/ 87 h 118"/>
                              <a:gd name="T82" fmla="*/ 66 w 107"/>
                              <a:gd name="T83" fmla="*/ 92 h 118"/>
                              <a:gd name="T84" fmla="*/ 92 w 107"/>
                              <a:gd name="T85" fmla="*/ 89 h 118"/>
                              <a:gd name="T86" fmla="*/ 51 w 107"/>
                              <a:gd name="T87" fmla="*/ 41 h 118"/>
                              <a:gd name="T88" fmla="*/ 45 w 107"/>
                              <a:gd name="T89" fmla="*/ 36 h 118"/>
                              <a:gd name="T90" fmla="*/ 26 w 107"/>
                              <a:gd name="T91" fmla="*/ 54 h 118"/>
                              <a:gd name="T92" fmla="*/ 18 w 107"/>
                              <a:gd name="T93" fmla="*/ 48 h 118"/>
                              <a:gd name="T94" fmla="*/ 12 w 107"/>
                              <a:gd name="T95" fmla="*/ 52 h 118"/>
                              <a:gd name="T96" fmla="*/ 23 w 107"/>
                              <a:gd name="T97" fmla="*/ 69 h 118"/>
                              <a:gd name="T98" fmla="*/ 29 w 107"/>
                              <a:gd name="T99" fmla="*/ 69 h 118"/>
                              <a:gd name="T100" fmla="*/ 51 w 107"/>
                              <a:gd name="T101" fmla="*/ 41 h 118"/>
                              <a:gd name="T102" fmla="*/ 16 w 107"/>
                              <a:gd name="T103" fmla="*/ 55 h 118"/>
                              <a:gd name="T104" fmla="*/ 24 w 107"/>
                              <a:gd name="T105" fmla="*/ 59 h 118"/>
                              <a:gd name="T106" fmla="*/ 45 w 107"/>
                              <a:gd name="T107" fmla="*/ 42 h 118"/>
                              <a:gd name="T108" fmla="*/ 26 w 107"/>
                              <a:gd name="T109" fmla="*/ 65 h 1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107" h="118">
                                <a:moveTo>
                                  <a:pt x="100" y="0"/>
                                </a:moveTo>
                                <a:cubicBezTo>
                                  <a:pt x="30" y="0"/>
                                  <a:pt x="30" y="0"/>
                                  <a:pt x="30" y="0"/>
                                </a:cubicBezTo>
                                <a:cubicBezTo>
                                  <a:pt x="26" y="0"/>
                                  <a:pt x="23" y="3"/>
                                  <a:pt x="23" y="7"/>
                                </a:cubicBezTo>
                                <a:cubicBezTo>
                                  <a:pt x="23" y="23"/>
                                  <a:pt x="23" y="23"/>
                                  <a:pt x="23" y="23"/>
                                </a:cubicBezTo>
                                <a:cubicBezTo>
                                  <a:pt x="10" y="27"/>
                                  <a:pt x="0" y="39"/>
                                  <a:pt x="0" y="53"/>
                                </a:cubicBezTo>
                                <a:cubicBezTo>
                                  <a:pt x="0" y="68"/>
                                  <a:pt x="10" y="80"/>
                                  <a:pt x="23" y="83"/>
                                </a:cubicBezTo>
                                <a:cubicBezTo>
                                  <a:pt x="23" y="111"/>
                                  <a:pt x="23" y="111"/>
                                  <a:pt x="23" y="111"/>
                                </a:cubicBezTo>
                                <a:cubicBezTo>
                                  <a:pt x="23" y="115"/>
                                  <a:pt x="26" y="118"/>
                                  <a:pt x="30" y="118"/>
                                </a:cubicBezTo>
                                <a:cubicBezTo>
                                  <a:pt x="87" y="118"/>
                                  <a:pt x="87" y="118"/>
                                  <a:pt x="87" y="118"/>
                                </a:cubicBezTo>
                                <a:cubicBezTo>
                                  <a:pt x="88" y="118"/>
                                  <a:pt x="88" y="118"/>
                                  <a:pt x="89" y="117"/>
                                </a:cubicBezTo>
                                <a:cubicBezTo>
                                  <a:pt x="106" y="100"/>
                                  <a:pt x="106" y="100"/>
                                  <a:pt x="106" y="100"/>
                                </a:cubicBezTo>
                                <a:cubicBezTo>
                                  <a:pt x="107" y="100"/>
                                  <a:pt x="107" y="99"/>
                                  <a:pt x="107" y="98"/>
                                </a:cubicBezTo>
                                <a:cubicBezTo>
                                  <a:pt x="107" y="7"/>
                                  <a:pt x="107" y="7"/>
                                  <a:pt x="107" y="7"/>
                                </a:cubicBezTo>
                                <a:cubicBezTo>
                                  <a:pt x="107" y="3"/>
                                  <a:pt x="104" y="0"/>
                                  <a:pt x="100" y="0"/>
                                </a:cubicBezTo>
                                <a:close/>
                                <a:moveTo>
                                  <a:pt x="5" y="53"/>
                                </a:moveTo>
                                <a:cubicBezTo>
                                  <a:pt x="5" y="39"/>
                                  <a:pt x="17" y="27"/>
                                  <a:pt x="32" y="27"/>
                                </a:cubicBezTo>
                                <a:cubicBezTo>
                                  <a:pt x="46" y="27"/>
                                  <a:pt x="58" y="39"/>
                                  <a:pt x="58" y="53"/>
                                </a:cubicBezTo>
                                <a:cubicBezTo>
                                  <a:pt x="58" y="68"/>
                                  <a:pt x="46" y="80"/>
                                  <a:pt x="32" y="80"/>
                                </a:cubicBezTo>
                                <a:cubicBezTo>
                                  <a:pt x="17" y="80"/>
                                  <a:pt x="5" y="68"/>
                                  <a:pt x="5" y="53"/>
                                </a:cubicBezTo>
                                <a:close/>
                                <a:moveTo>
                                  <a:pt x="90" y="109"/>
                                </a:moveTo>
                                <a:cubicBezTo>
                                  <a:pt x="90" y="103"/>
                                  <a:pt x="90" y="103"/>
                                  <a:pt x="90" y="103"/>
                                </a:cubicBezTo>
                                <a:cubicBezTo>
                                  <a:pt x="90" y="102"/>
                                  <a:pt x="91" y="101"/>
                                  <a:pt x="92" y="101"/>
                                </a:cubicBezTo>
                                <a:cubicBezTo>
                                  <a:pt x="98" y="101"/>
                                  <a:pt x="98" y="101"/>
                                  <a:pt x="98" y="101"/>
                                </a:cubicBezTo>
                                <a:lnTo>
                                  <a:pt x="90" y="109"/>
                                </a:lnTo>
                                <a:close/>
                                <a:moveTo>
                                  <a:pt x="102" y="96"/>
                                </a:moveTo>
                                <a:cubicBezTo>
                                  <a:pt x="92" y="96"/>
                                  <a:pt x="92" y="96"/>
                                  <a:pt x="92" y="96"/>
                                </a:cubicBezTo>
                                <a:cubicBezTo>
                                  <a:pt x="88" y="96"/>
                                  <a:pt x="85" y="99"/>
                                  <a:pt x="85" y="103"/>
                                </a:cubicBezTo>
                                <a:cubicBezTo>
                                  <a:pt x="85" y="113"/>
                                  <a:pt x="85" y="113"/>
                                  <a:pt x="85" y="113"/>
                                </a:cubicBezTo>
                                <a:cubicBezTo>
                                  <a:pt x="30" y="113"/>
                                  <a:pt x="30" y="113"/>
                                  <a:pt x="30" y="113"/>
                                </a:cubicBezTo>
                                <a:cubicBezTo>
                                  <a:pt x="29" y="113"/>
                                  <a:pt x="28" y="112"/>
                                  <a:pt x="28" y="111"/>
                                </a:cubicBezTo>
                                <a:cubicBezTo>
                                  <a:pt x="28" y="84"/>
                                  <a:pt x="28" y="84"/>
                                  <a:pt x="28" y="84"/>
                                </a:cubicBezTo>
                                <a:cubicBezTo>
                                  <a:pt x="29" y="84"/>
                                  <a:pt x="31" y="85"/>
                                  <a:pt x="32" y="85"/>
                                </a:cubicBezTo>
                                <a:cubicBezTo>
                                  <a:pt x="41" y="85"/>
                                  <a:pt x="50" y="80"/>
                                  <a:pt x="56" y="74"/>
                                </a:cubicBezTo>
                                <a:cubicBezTo>
                                  <a:pt x="71" y="74"/>
                                  <a:pt x="71" y="74"/>
                                  <a:pt x="71" y="74"/>
                                </a:cubicBezTo>
                                <a:cubicBezTo>
                                  <a:pt x="72" y="74"/>
                                  <a:pt x="74" y="73"/>
                                  <a:pt x="74" y="71"/>
                                </a:cubicBezTo>
                                <a:cubicBezTo>
                                  <a:pt x="74" y="70"/>
                                  <a:pt x="72" y="69"/>
                                  <a:pt x="71" y="69"/>
                                </a:cubicBezTo>
                                <a:cubicBezTo>
                                  <a:pt x="59" y="69"/>
                                  <a:pt x="59" y="69"/>
                                  <a:pt x="59" y="69"/>
                                </a:cubicBezTo>
                                <a:cubicBezTo>
                                  <a:pt x="61" y="65"/>
                                  <a:pt x="63" y="61"/>
                                  <a:pt x="63" y="56"/>
                                </a:cubicBezTo>
                                <a:cubicBezTo>
                                  <a:pt x="71" y="56"/>
                                  <a:pt x="71" y="56"/>
                                  <a:pt x="71" y="56"/>
                                </a:cubicBezTo>
                                <a:cubicBezTo>
                                  <a:pt x="72" y="56"/>
                                  <a:pt x="74" y="55"/>
                                  <a:pt x="74" y="53"/>
                                </a:cubicBezTo>
                                <a:cubicBezTo>
                                  <a:pt x="74" y="52"/>
                                  <a:pt x="72" y="51"/>
                                  <a:pt x="71" y="51"/>
                                </a:cubicBezTo>
                                <a:cubicBezTo>
                                  <a:pt x="63" y="51"/>
                                  <a:pt x="63" y="51"/>
                                  <a:pt x="63" y="51"/>
                                </a:cubicBezTo>
                                <a:cubicBezTo>
                                  <a:pt x="63" y="46"/>
                                  <a:pt x="61" y="42"/>
                                  <a:pt x="59" y="38"/>
                                </a:cubicBezTo>
                                <a:cubicBezTo>
                                  <a:pt x="71" y="38"/>
                                  <a:pt x="71" y="38"/>
                                  <a:pt x="71" y="38"/>
                                </a:cubicBezTo>
                                <a:cubicBezTo>
                                  <a:pt x="72" y="38"/>
                                  <a:pt x="74" y="37"/>
                                  <a:pt x="74" y="36"/>
                                </a:cubicBezTo>
                                <a:cubicBezTo>
                                  <a:pt x="74" y="34"/>
                                  <a:pt x="72" y="33"/>
                                  <a:pt x="71" y="33"/>
                                </a:cubicBezTo>
                                <a:cubicBezTo>
                                  <a:pt x="56" y="33"/>
                                  <a:pt x="56" y="33"/>
                                  <a:pt x="56" y="33"/>
                                </a:cubicBezTo>
                                <a:cubicBezTo>
                                  <a:pt x="50" y="26"/>
                                  <a:pt x="41" y="22"/>
                                  <a:pt x="32" y="22"/>
                                </a:cubicBezTo>
                                <a:cubicBezTo>
                                  <a:pt x="31" y="22"/>
                                  <a:pt x="29" y="22"/>
                                  <a:pt x="28" y="22"/>
                                </a:cubicBezTo>
                                <a:cubicBezTo>
                                  <a:pt x="28" y="20"/>
                                  <a:pt x="28" y="20"/>
                                  <a:pt x="28" y="20"/>
                                </a:cubicBezTo>
                                <a:cubicBezTo>
                                  <a:pt x="102" y="20"/>
                                  <a:pt x="102" y="20"/>
                                  <a:pt x="102" y="20"/>
                                </a:cubicBezTo>
                                <a:lnTo>
                                  <a:pt x="102" y="96"/>
                                </a:lnTo>
                                <a:close/>
                                <a:moveTo>
                                  <a:pt x="102" y="15"/>
                                </a:moveTo>
                                <a:cubicBezTo>
                                  <a:pt x="28" y="15"/>
                                  <a:pt x="28" y="15"/>
                                  <a:pt x="28" y="15"/>
                                </a:cubicBezTo>
                                <a:cubicBezTo>
                                  <a:pt x="28" y="7"/>
                                  <a:pt x="28" y="7"/>
                                  <a:pt x="28" y="7"/>
                                </a:cubicBezTo>
                                <a:cubicBezTo>
                                  <a:pt x="28" y="6"/>
                                  <a:pt x="29" y="5"/>
                                  <a:pt x="30" y="5"/>
                                </a:cubicBezTo>
                                <a:cubicBezTo>
                                  <a:pt x="100" y="5"/>
                                  <a:pt x="100" y="5"/>
                                  <a:pt x="100" y="5"/>
                                </a:cubicBezTo>
                                <a:cubicBezTo>
                                  <a:pt x="101" y="5"/>
                                  <a:pt x="102" y="6"/>
                                  <a:pt x="102" y="7"/>
                                </a:cubicBezTo>
                                <a:lnTo>
                                  <a:pt x="102" y="15"/>
                                </a:lnTo>
                                <a:close/>
                                <a:moveTo>
                                  <a:pt x="81" y="38"/>
                                </a:moveTo>
                                <a:cubicBezTo>
                                  <a:pt x="89" y="38"/>
                                  <a:pt x="89" y="38"/>
                                  <a:pt x="89" y="38"/>
                                </a:cubicBezTo>
                                <a:cubicBezTo>
                                  <a:pt x="91" y="38"/>
                                  <a:pt x="92" y="37"/>
                                  <a:pt x="92" y="36"/>
                                </a:cubicBezTo>
                                <a:cubicBezTo>
                                  <a:pt x="92" y="34"/>
                                  <a:pt x="91" y="33"/>
                                  <a:pt x="89" y="33"/>
                                </a:cubicBezTo>
                                <a:cubicBezTo>
                                  <a:pt x="81" y="33"/>
                                  <a:pt x="81" y="33"/>
                                  <a:pt x="81" y="33"/>
                                </a:cubicBezTo>
                                <a:cubicBezTo>
                                  <a:pt x="80" y="33"/>
                                  <a:pt x="78" y="34"/>
                                  <a:pt x="78" y="36"/>
                                </a:cubicBezTo>
                                <a:cubicBezTo>
                                  <a:pt x="78" y="37"/>
                                  <a:pt x="80" y="38"/>
                                  <a:pt x="81" y="38"/>
                                </a:cubicBezTo>
                                <a:close/>
                                <a:moveTo>
                                  <a:pt x="81" y="56"/>
                                </a:moveTo>
                                <a:cubicBezTo>
                                  <a:pt x="89" y="56"/>
                                  <a:pt x="89" y="56"/>
                                  <a:pt x="89" y="56"/>
                                </a:cubicBezTo>
                                <a:cubicBezTo>
                                  <a:pt x="91" y="56"/>
                                  <a:pt x="92" y="55"/>
                                  <a:pt x="92" y="53"/>
                                </a:cubicBezTo>
                                <a:cubicBezTo>
                                  <a:pt x="92" y="52"/>
                                  <a:pt x="91" y="51"/>
                                  <a:pt x="89" y="51"/>
                                </a:cubicBezTo>
                                <a:cubicBezTo>
                                  <a:pt x="81" y="51"/>
                                  <a:pt x="81" y="51"/>
                                  <a:pt x="81" y="51"/>
                                </a:cubicBezTo>
                                <a:cubicBezTo>
                                  <a:pt x="80" y="51"/>
                                  <a:pt x="78" y="52"/>
                                  <a:pt x="78" y="53"/>
                                </a:cubicBezTo>
                                <a:cubicBezTo>
                                  <a:pt x="78" y="55"/>
                                  <a:pt x="80" y="56"/>
                                  <a:pt x="81" y="56"/>
                                </a:cubicBezTo>
                                <a:close/>
                                <a:moveTo>
                                  <a:pt x="81" y="74"/>
                                </a:moveTo>
                                <a:cubicBezTo>
                                  <a:pt x="89" y="74"/>
                                  <a:pt x="89" y="74"/>
                                  <a:pt x="89" y="74"/>
                                </a:cubicBezTo>
                                <a:cubicBezTo>
                                  <a:pt x="91" y="74"/>
                                  <a:pt x="92" y="73"/>
                                  <a:pt x="92" y="71"/>
                                </a:cubicBezTo>
                                <a:cubicBezTo>
                                  <a:pt x="92" y="70"/>
                                  <a:pt x="91" y="69"/>
                                  <a:pt x="89" y="69"/>
                                </a:cubicBezTo>
                                <a:cubicBezTo>
                                  <a:pt x="81" y="69"/>
                                  <a:pt x="81" y="69"/>
                                  <a:pt x="81" y="69"/>
                                </a:cubicBezTo>
                                <a:cubicBezTo>
                                  <a:pt x="80" y="69"/>
                                  <a:pt x="78" y="70"/>
                                  <a:pt x="78" y="71"/>
                                </a:cubicBezTo>
                                <a:cubicBezTo>
                                  <a:pt x="78" y="73"/>
                                  <a:pt x="80" y="74"/>
                                  <a:pt x="81" y="74"/>
                                </a:cubicBezTo>
                                <a:close/>
                                <a:moveTo>
                                  <a:pt x="89" y="87"/>
                                </a:moveTo>
                                <a:cubicBezTo>
                                  <a:pt x="66" y="87"/>
                                  <a:pt x="66" y="87"/>
                                  <a:pt x="66" y="87"/>
                                </a:cubicBezTo>
                                <a:cubicBezTo>
                                  <a:pt x="64" y="87"/>
                                  <a:pt x="63" y="88"/>
                                  <a:pt x="63" y="89"/>
                                </a:cubicBezTo>
                                <a:cubicBezTo>
                                  <a:pt x="63" y="91"/>
                                  <a:pt x="64" y="92"/>
                                  <a:pt x="66" y="92"/>
                                </a:cubicBezTo>
                                <a:cubicBezTo>
                                  <a:pt x="89" y="92"/>
                                  <a:pt x="89" y="92"/>
                                  <a:pt x="89" y="92"/>
                                </a:cubicBezTo>
                                <a:cubicBezTo>
                                  <a:pt x="91" y="92"/>
                                  <a:pt x="92" y="91"/>
                                  <a:pt x="92" y="89"/>
                                </a:cubicBezTo>
                                <a:cubicBezTo>
                                  <a:pt x="92" y="88"/>
                                  <a:pt x="91" y="87"/>
                                  <a:pt x="89" y="87"/>
                                </a:cubicBezTo>
                                <a:close/>
                                <a:moveTo>
                                  <a:pt x="51" y="41"/>
                                </a:moveTo>
                                <a:cubicBezTo>
                                  <a:pt x="48" y="37"/>
                                  <a:pt x="48" y="37"/>
                                  <a:pt x="48" y="37"/>
                                </a:cubicBezTo>
                                <a:cubicBezTo>
                                  <a:pt x="48" y="37"/>
                                  <a:pt x="46" y="36"/>
                                  <a:pt x="45" y="36"/>
                                </a:cubicBezTo>
                                <a:cubicBezTo>
                                  <a:pt x="44" y="36"/>
                                  <a:pt x="43" y="37"/>
                                  <a:pt x="42" y="37"/>
                                </a:cubicBezTo>
                                <a:cubicBezTo>
                                  <a:pt x="26" y="54"/>
                                  <a:pt x="26" y="54"/>
                                  <a:pt x="26" y="54"/>
                                </a:cubicBezTo>
                                <a:cubicBezTo>
                                  <a:pt x="21" y="49"/>
                                  <a:pt x="21" y="49"/>
                                  <a:pt x="21" y="49"/>
                                </a:cubicBezTo>
                                <a:cubicBezTo>
                                  <a:pt x="21" y="48"/>
                                  <a:pt x="20" y="48"/>
                                  <a:pt x="18" y="48"/>
                                </a:cubicBezTo>
                                <a:cubicBezTo>
                                  <a:pt x="17" y="48"/>
                                  <a:pt x="16" y="48"/>
                                  <a:pt x="15" y="49"/>
                                </a:cubicBezTo>
                                <a:cubicBezTo>
                                  <a:pt x="12" y="52"/>
                                  <a:pt x="12" y="52"/>
                                  <a:pt x="12" y="52"/>
                                </a:cubicBezTo>
                                <a:cubicBezTo>
                                  <a:pt x="10" y="54"/>
                                  <a:pt x="10" y="57"/>
                                  <a:pt x="12" y="58"/>
                                </a:cubicBezTo>
                                <a:cubicBezTo>
                                  <a:pt x="23" y="69"/>
                                  <a:pt x="23" y="69"/>
                                  <a:pt x="23" y="69"/>
                                </a:cubicBezTo>
                                <a:cubicBezTo>
                                  <a:pt x="24" y="70"/>
                                  <a:pt x="25" y="70"/>
                                  <a:pt x="26" y="70"/>
                                </a:cubicBezTo>
                                <a:cubicBezTo>
                                  <a:pt x="27" y="70"/>
                                  <a:pt x="28" y="70"/>
                                  <a:pt x="29" y="69"/>
                                </a:cubicBezTo>
                                <a:cubicBezTo>
                                  <a:pt x="52" y="47"/>
                                  <a:pt x="52" y="47"/>
                                  <a:pt x="52" y="47"/>
                                </a:cubicBezTo>
                                <a:cubicBezTo>
                                  <a:pt x="53" y="45"/>
                                  <a:pt x="53" y="42"/>
                                  <a:pt x="51" y="41"/>
                                </a:cubicBezTo>
                                <a:close/>
                                <a:moveTo>
                                  <a:pt x="26" y="65"/>
                                </a:moveTo>
                                <a:cubicBezTo>
                                  <a:pt x="16" y="55"/>
                                  <a:pt x="16" y="55"/>
                                  <a:pt x="16" y="55"/>
                                </a:cubicBezTo>
                                <a:cubicBezTo>
                                  <a:pt x="18" y="53"/>
                                  <a:pt x="18" y="53"/>
                                  <a:pt x="18" y="53"/>
                                </a:cubicBezTo>
                                <a:cubicBezTo>
                                  <a:pt x="24" y="59"/>
                                  <a:pt x="24" y="59"/>
                                  <a:pt x="24" y="59"/>
                                </a:cubicBezTo>
                                <a:cubicBezTo>
                                  <a:pt x="25" y="60"/>
                                  <a:pt x="27" y="60"/>
                                  <a:pt x="28" y="59"/>
                                </a:cubicBezTo>
                                <a:cubicBezTo>
                                  <a:pt x="45" y="42"/>
                                  <a:pt x="45" y="42"/>
                                  <a:pt x="45" y="42"/>
                                </a:cubicBezTo>
                                <a:cubicBezTo>
                                  <a:pt x="47" y="44"/>
                                  <a:pt x="47" y="44"/>
                                  <a:pt x="47" y="44"/>
                                </a:cubicBezTo>
                                <a:lnTo>
                                  <a:pt x="26" y="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CBB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20AF94" id="Group 3" o:spid="_x0000_s1026" style="position:absolute;margin-left:78pt;margin-top:89pt;width:185.9pt;height:37pt;z-index:251671552" coordsize="23613,46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">
                <v:oval id="Oval 65" o:spid="_x0000_s1027" style="position:absolute;width:4318;height:4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" filled="f" strokecolor="#e1cbb6" strokeweight=".4pt">
                  <v:stroke joinstyle="miter"/>
                </v:oval>
                <v:oval id="Oval 67" o:spid="_x0000_s1028" style="position:absolute;left:379;top:414;width:3721;height:4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" filled="f" strokecolor="#e1cbb6" strokeweight=".4pt">
                  <v:stroke joinstyle="miter"/>
                </v:oval>
                <v:shape id="Freeform 68" o:spid="_x0000_s1029" style="position:absolute;left:1449;top:1552;width:1536;height:1861;visibility:visible;mso-wrap-style:square;v-text-anchor:top" coordsize="106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" path="m99,c30,,30,,30,,26,,23,3,23,7v,16,,16,,16c9,27,,39,,53,,68,9,80,23,83v,28,,28,,28c23,115,26,118,30,118v56,,56,,56,c87,118,88,118,88,117v18,-17,18,-17,18,-17c106,100,106,99,106,98v,-91,,-91,,-91c106,3,103,,99,xm5,53c5,39,17,27,31,27v15,,27,12,27,26c58,68,46,80,31,80,17,80,5,68,5,53xm89,109v,-6,,-6,,-6c89,102,90,101,91,101v7,,7,,7,l89,109xm101,96v-10,,-10,,-10,c87,96,84,99,84,103v,10,,10,,10c30,113,30,113,30,113v-1,,-2,-1,-2,-2c28,84,28,84,28,84v1,,2,1,3,1c41,85,49,80,55,74v15,,15,,15,c72,74,73,73,73,71v,-1,-1,-2,-3,-2c59,69,59,69,59,69v2,-4,3,-8,4,-13c70,56,70,56,70,56v2,,3,-1,3,-3c73,52,72,51,70,51v-7,,-7,,-7,c62,46,61,42,59,38v11,,11,,11,c72,38,73,37,73,36v,-2,-1,-3,-3,-3c55,33,55,33,55,33,50,26,41,22,31,22v-1,,-2,,-3,c28,20,28,20,28,20v73,,73,,73,l101,96xm101,15v-73,,-73,,-73,c28,7,28,7,28,7v,-1,1,-2,2,-2c99,5,99,5,99,5v1,,2,1,2,2l101,15xm80,38v9,,9,,9,c90,38,91,37,91,36v,-2,-1,-3,-2,-3c80,33,80,33,80,33v-1,,-2,1,-2,3c78,37,79,38,80,38xm80,56v9,,9,,9,c90,56,91,55,91,53v,-1,-1,-2,-2,-2c80,51,80,51,80,51v-1,,-2,1,-2,2c78,55,79,56,80,56xm80,74v9,,9,,9,c90,74,91,73,91,71v,-1,-1,-2,-2,-2c80,69,80,69,80,69v-1,,-2,1,-2,2c78,73,79,74,80,74xm89,87v-24,,-24,,-24,c64,87,63,88,63,89v,2,1,3,2,3c89,92,89,92,89,92v1,,2,-1,2,-3c91,88,90,87,89,87xm51,41c48,37,48,37,48,37v-1,,-2,-1,-3,-1c44,36,42,37,42,37,25,54,25,54,25,54,21,49,21,49,21,49,20,48,19,48,18,48v-1,,-3,,-3,1c12,52,12,52,12,52v-2,2,-2,5,,6c22,69,22,69,22,69v1,1,2,1,3,1c27,70,28,70,29,69,51,47,51,47,51,47v2,-2,2,-5,,-6xm25,65c16,55,16,55,16,55v2,-2,2,-2,2,-2c24,59,24,59,24,59v1,1,2,1,3,c45,42,45,42,45,42v2,2,2,2,2,2l25,65xe" fillcolor="#e1cbb6" stroked="f">
                  <v:path arrowok="t" o:connecttype="custom" o:connectlocs="43492,0;33343,36265;33343,130869;43492,186055;127575,184478;153670,154520;143522,0;44941,42572;44941,126139;129025,171864;131924,159250;129025,171864;131924,151367;121776,178171;40592,175018;44941,134023;101480,116679;101480,108795;91332,88297;105829,83567;91332,80414;101480,59916;101480,52032;44941,34688;40592,31535;146421,151367;40592,23651;43492,7884;146421,11037;115977,59916;131924,56763;115977,52032;115977,59916;129025,88297;129025,80414;113078,83567;115977,116679;131924,111948;115977,108795;115977,116679;94232,137176;94232,145060;131924,140330;73936,64646;65237,56763;36243,85144;26095,75683;17397,81990;31894,108795;42042,108795;73936,64646;23195,86721;34793,93028;65237,66223;36243,102488" o:connectangles="0,0,0,0,0,0,0,0,0,0,0,0,0,0,0,0,0,0,0,0,0,0,0,0,0,0,0,0,0,0,0,0,0,0,0,0,0,0,0,0,0,0,0,0,0,0,0,0,0,0,0,0,0,0,0"/>
                  <o:lock v:ext="edit" verticies="t"/>
                </v:shape>
                <v:oval id="Oval 71" o:spid="_x0000_s1030" style="position:absolute;left:9730;width:4324;height:4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" filled="f" strokecolor="#e1cbb6" strokeweight=".4pt">
                  <v:stroke joinstyle="miter"/>
                </v:oval>
                <v:oval id="Oval 73" o:spid="_x0000_s1031" style="position:absolute;left:10041;top:276;width:3721;height:4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" filled="f" strokecolor="#e1cbb6" strokeweight=".4pt">
                  <v:stroke joinstyle="miter"/>
                </v:oval>
                <v:shape id="Freeform 74" o:spid="_x0000_s1032" style="position:absolute;left:10800;top:1207;width:1924;height:2127;visibility:visible;mso-wrap-style:square;v-text-anchor:top" coordsize="133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" path="m112,46v-1,,-1,,-1,c103,45,103,45,103,45v-6,6,-6,6,-6,6c102,58,104,66,104,74v,25,-20,45,-44,45c35,119,15,99,15,74,15,50,35,30,60,30v8,,16,2,23,7c88,32,88,32,88,32,87,23,87,23,87,23v,-1,,-2,,-2c79,16,70,14,60,14,27,14,,41,,74v,34,27,61,60,61c93,135,120,108,120,74v,-10,-3,-20,-7,-28c113,46,112,46,112,46xm60,59v,,1,,1,c72,48,72,48,72,48v,-1,,-1,,-1c69,46,64,45,60,45,43,45,30,58,30,74v,17,13,30,30,30c76,104,89,91,89,74v,-4,-1,-8,-2,-12c86,62,86,62,86,62,75,73,75,73,75,73v,1,,1,,1c75,83,68,90,60,90,51,90,44,83,44,74v,-8,7,-15,16,-15xm132,21c122,20,122,20,122,20v3,-3,3,-3,3,-3c127,15,127,13,125,11,123,8,123,8,123,8v-1,,-2,-1,-3,-1c119,7,118,8,117,8v-4,5,-4,5,-4,5c112,2,112,2,112,2,112,1,111,,111,v-1,1,-1,1,-1,1c94,17,94,17,94,17v-2,1,-3,3,-2,5c92,23,92,23,92,23v,10,,10,,10c87,39,87,39,87,39,76,50,76,50,76,50v,,,,,c66,60,66,60,66,60v-5,4,-5,4,-5,4c61,65,60,66,60,67v,3,,3,,3c60,72,61,74,63,74v1,,1,,1,c67,74,67,74,67,74v1,,2,-1,3,-1c74,68,74,68,74,68,84,58,84,58,84,58v1,,1,,1,c95,47,95,47,95,47v6,-6,6,-6,6,-6c111,42,111,42,111,42v,,,,,c111,42,111,42,111,42v2,,4,-1,5,-2c133,24,133,24,133,24v,-1,,-3,-1,-3xe" fillcolor="#e1cbb6" stroked="f">
                  <v:path arrowok="t" o:connecttype="custom" o:connectlocs="160579,72484;140325,80363;86799,187513;86799,47272;127306,50424;125859,33091;0,116605;173598,116605;162025,72484;88246,92969;104159,74060;43400,116605;128752,116605;124412,97696;108499,116605;63653,116605;190958,33091;180832,26788;177938,12606;169259,12606;162025,3151;159132,1576;133092,34666;133092,51999;109946,78787;95479,94544;86799,105575;91139,116605;96926,116605;107052,107150;122966,91393;146112,64605;160579,66181;167812,63030;190958,33091" o:connectangles="0,0,0,0,0,0,0,0,0,0,0,0,0,0,0,0,0,0,0,0,0,0,0,0,0,0,0,0,0,0,0,0,0,0,0"/>
                  <o:lock v:ext="edit" verticies="t"/>
                </v:shape>
                <v:oval id="Oval 77" o:spid="_x0000_s1033" style="position:absolute;left:19288;width:4325;height:4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" filled="f" strokecolor="#e1cbb6" strokeweight=".4pt">
                  <v:stroke joinstyle="miter"/>
                </v:oval>
                <v:oval id="Oval 79" o:spid="_x0000_s1034" style="position:absolute;left:19599;top:414;width:3721;height:4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" filled="f" strokecolor="#e1cbb6" strokeweight=".4pt">
                  <v:stroke joinstyle="miter"/>
                </v:oval>
                <v:shape id="Freeform 80" o:spid="_x0000_s1035" style="position:absolute;left:20703;top:1552;width:1543;height:1861;visibility:visible;mso-wrap-style:square;v-text-anchor:top" coordsize="107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" path="m100,c30,,30,,30,,26,,23,3,23,7v,16,,16,,16c10,27,,39,,53,,68,10,80,23,83v,28,,28,,28c23,115,26,118,30,118v57,,57,,57,c88,118,88,118,89,117v17,-17,17,-17,17,-17c107,100,107,99,107,98v,-91,,-91,,-91c107,3,104,,100,xm5,53c5,39,17,27,32,27v14,,26,12,26,26c58,68,46,80,32,80,17,80,5,68,5,53xm90,109v,-6,,-6,,-6c90,102,91,101,92,101v6,,6,,6,l90,109xm102,96v-10,,-10,,-10,c88,96,85,99,85,103v,10,,10,,10c30,113,30,113,30,113v-1,,-2,-1,-2,-2c28,84,28,84,28,84v1,,3,1,4,1c41,85,50,80,56,74v15,,15,,15,c72,74,74,73,74,71v,-1,-2,-2,-3,-2c59,69,59,69,59,69v2,-4,4,-8,4,-13c71,56,71,56,71,56v1,,3,-1,3,-3c74,52,72,51,71,51v-8,,-8,,-8,c63,46,61,42,59,38v12,,12,,12,c72,38,74,37,74,36v,-2,-2,-3,-3,-3c56,33,56,33,56,33,50,26,41,22,32,22v-1,,-3,,-4,c28,20,28,20,28,20v74,,74,,74,l102,96xm102,15v-74,,-74,,-74,c28,7,28,7,28,7v,-1,1,-2,2,-2c100,5,100,5,100,5v1,,2,1,2,2l102,15xm81,38v8,,8,,8,c91,38,92,37,92,36v,-2,-1,-3,-3,-3c81,33,81,33,81,33v-1,,-3,1,-3,3c78,37,80,38,81,38xm81,56v8,,8,,8,c91,56,92,55,92,53v,-1,-1,-2,-3,-2c81,51,81,51,81,51v-1,,-3,1,-3,2c78,55,80,56,81,56xm81,74v8,,8,,8,c91,74,92,73,92,71v,-1,-1,-2,-3,-2c81,69,81,69,81,69v-1,,-3,1,-3,2c78,73,80,74,81,74xm89,87v-23,,-23,,-23,c64,87,63,88,63,89v,2,1,3,3,3c89,92,89,92,89,92v2,,3,-1,3,-3c92,88,91,87,89,87xm51,41c48,37,48,37,48,37v,,-2,-1,-3,-1c44,36,43,37,42,37,26,54,26,54,26,54,21,49,21,49,21,49v,-1,-1,-1,-3,-1c17,48,16,48,15,49v-3,3,-3,3,-3,3c10,54,10,57,12,58,23,69,23,69,23,69v1,1,2,1,3,1c27,70,28,70,29,69,52,47,52,47,52,47v1,-2,1,-5,-1,-6xm26,65c16,55,16,55,16,55v2,-2,2,-2,2,-2c24,59,24,59,24,59v1,1,3,1,4,c45,42,45,42,45,42v2,2,2,2,2,2l26,65xe" fillcolor="#e1cbb6" stroked="f">
                  <v:path arrowok="t" o:connecttype="custom" o:connectlocs="43263,0;33168,36265;33168,130869;43263,186055;128347,184478;154305,154520;144210,0;46147,42572;46147,126139;129789,171864;132673,159250;129789,171864;132673,151367;122579,178171;40379,175018;46147,134023;102389,116679;102389,108795;90852,88297;106716,83567;90852,80414;102389,59916;102389,52032;46147,34688;40379,31535;147094,151367;40379,23651;43263,7884;147094,11037;116810,59916;132673,56763;116810,52032;116810,59916;128347,88297;128347,80414;112484,83567;116810,116679;132673,111948;116810,108795;116810,116679;95179,137176;95179,145060;132673,140330;73547,64646;64895,56763;37495,85144;25958,75683;17305,81990;33168,108795;41821,108795;73547,64646;23074,86721;34610,93028;64895,66223;37495,102488" o:connectangles="0,0,0,0,0,0,0,0,0,0,0,0,0,0,0,0,0,0,0,0,0,0,0,0,0,0,0,0,0,0,0,0,0,0,0,0,0,0,0,0,0,0,0,0,0,0,0,0,0,0,0,0,0,0,0"/>
                  <o:lock v:ext="edit" verticies="t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17184135" wp14:editId="260C22A2">
                <wp:simplePos x="0" y="0"/>
                <wp:positionH relativeFrom="column">
                  <wp:posOffset>4758055</wp:posOffset>
                </wp:positionH>
                <wp:positionV relativeFrom="paragraph">
                  <wp:posOffset>1118870</wp:posOffset>
                </wp:positionV>
                <wp:extent cx="2933700" cy="3931920"/>
                <wp:effectExtent l="76200" t="76200" r="76200" b="83058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3700" cy="3931920"/>
                          <a:chOff x="0" y="0"/>
                          <a:chExt cx="5640070" cy="6896735"/>
                        </a:xfrm>
                      </wpg:grpSpPr>
                      <pic:pic xmlns:pic="http://schemas.openxmlformats.org/drawingml/2006/picture">
                        <pic:nvPicPr>
                          <pic:cNvPr id="202" name="Picture 202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66675" y="1819275"/>
                            <a:ext cx="5573395" cy="5077460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203" name="Picture 203" descr="Bretcrown Tradi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0070" cy="1539875"/>
                          </a:xfrm>
                          <a:prstGeom prst="rect">
                            <a:avLst/>
                          </a:prstGeom>
                          <a:noFill/>
                          <a:ln w="76200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F23106" id="Group 9" o:spid="_x0000_s1026" style="position:absolute;margin-left:374.65pt;margin-top:88.1pt;width:231pt;height:309.6pt;z-index:251673600;mso-width-relative:margin;mso-height-relative:margin" coordsize="56400,6896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2" o:spid="_x0000_s1027" type="#_x0000_t75" style="position:absolute;left:666;top:18192;width:55734;height:50775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" adj="1856" filled="t" fillcolor="#ededed">
                  <v:imagedata r:id="rId7" o:title=""/>
                </v:shape>
                <v:shape id="Picture 203" o:spid="_x0000_s1028" type="#_x0000_t75" alt="Bretcrown Trading" style="position:absolute;width:56400;height:153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" stroked="t" strokecolor="black [3213]" strokeweight="6pt">
                  <v:imagedata r:id="rId8" o:title="Bretcrown Trading"/>
                  <v:path arrowok="t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11B7A45D" wp14:editId="47695DFA">
                <wp:simplePos x="0" y="0"/>
                <wp:positionH relativeFrom="column">
                  <wp:posOffset>769620</wp:posOffset>
                </wp:positionH>
                <wp:positionV relativeFrom="paragraph">
                  <wp:posOffset>6092825</wp:posOffset>
                </wp:positionV>
                <wp:extent cx="3348990" cy="3434080"/>
                <wp:effectExtent l="0" t="0" r="0" b="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8990" cy="3434080"/>
                          <a:chOff x="106325" y="679297"/>
                          <a:chExt cx="5029685" cy="3688294"/>
                        </a:xfrm>
                      </wpg:grpSpPr>
                      <wps:wsp>
                        <wps:cNvPr id="206" name="Text Box 206"/>
                        <wps:cNvSpPr txBox="1"/>
                        <wps:spPr>
                          <a:xfrm>
                            <a:off x="435529" y="2481290"/>
                            <a:ext cx="4237793" cy="8436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456BA" w:rsidRPr="00402B6E" w:rsidRDefault="006456BA" w:rsidP="003776D9">
                              <w:pPr>
                                <w:rPr>
                                  <w:rFonts w:ascii="Ubuntu" w:hAnsi="Ubuntu"/>
                                  <w:color w:val="E1CAB5"/>
                                  <w:sz w:val="24"/>
                                  <w:szCs w:val="24"/>
                                </w:rPr>
                              </w:pPr>
                              <w:r w:rsidRPr="00402B6E">
                                <w:rPr>
                                  <w:rFonts w:ascii="Ubuntu" w:hAnsi="Ubuntu"/>
                                  <w:color w:val="E1CAB5"/>
                                  <w:sz w:val="24"/>
                                  <w:szCs w:val="24"/>
                                </w:rPr>
                                <w:t>Concentrate on only three of four products and become an expert in these – do not allow the white noise to interfere.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Text Box 207"/>
                        <wps:cNvSpPr txBox="1"/>
                        <wps:spPr>
                          <a:xfrm>
                            <a:off x="116955" y="3507788"/>
                            <a:ext cx="4167505" cy="393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456BA" w:rsidRPr="00DB06FF" w:rsidRDefault="006456BA" w:rsidP="003776D9">
                              <w:pPr>
                                <w:rPr>
                                  <w:rFonts w:ascii="Ubuntu" w:hAnsi="Ubuntu"/>
                                  <w:color w:val="E1CAB5"/>
                                  <w:spacing w:val="8"/>
                                  <w:sz w:val="34"/>
                                  <w:szCs w:val="34"/>
                                </w:rPr>
                              </w:pPr>
                              <w:r w:rsidRPr="00BB60D4">
                                <w:rPr>
                                  <w:rFonts w:ascii="Ubuntu" w:hAnsi="Ubuntu"/>
                                  <w:color w:val="E1CAB5"/>
                                  <w:spacing w:val="8"/>
                                  <w:sz w:val="34"/>
                                  <w:szCs w:val="34"/>
                                </w:rPr>
                                <w:t xml:space="preserve">Key Trading Strategy No </w:t>
                              </w:r>
                              <w:r>
                                <w:rPr>
                                  <w:rFonts w:ascii="Ubuntu" w:hAnsi="Ubuntu"/>
                                  <w:color w:val="E1CAB5"/>
                                  <w:spacing w:val="8"/>
                                  <w:sz w:val="34"/>
                                  <w:szCs w:val="34"/>
                                </w:rPr>
                                <w:t>3</w:t>
                              </w:r>
                              <w:r w:rsidRPr="00BB60D4">
                                <w:rPr>
                                  <w:rFonts w:ascii="Ubuntu" w:hAnsi="Ubuntu"/>
                                  <w:color w:val="E1CAB5"/>
                                  <w:spacing w:val="8"/>
                                  <w:sz w:val="34"/>
                                  <w:szCs w:val="3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Text Box 208"/>
                        <wps:cNvSpPr txBox="1"/>
                        <wps:spPr>
                          <a:xfrm>
                            <a:off x="532261" y="3900866"/>
                            <a:ext cx="4603749" cy="4667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456BA" w:rsidRPr="00402B6E" w:rsidRDefault="006456BA" w:rsidP="003776D9">
                              <w:pPr>
                                <w:rPr>
                                  <w:rFonts w:ascii="Ubuntu" w:hAnsi="Ubuntu"/>
                                  <w:color w:val="E1CAB5"/>
                                  <w:sz w:val="24"/>
                                  <w:szCs w:val="24"/>
                                </w:rPr>
                              </w:pPr>
                              <w:r w:rsidRPr="00402B6E">
                                <w:rPr>
                                  <w:rFonts w:ascii="Ubuntu" w:hAnsi="Ubuntu"/>
                                  <w:color w:val="E1CAB5"/>
                                  <w:sz w:val="24"/>
                                  <w:szCs w:val="24"/>
                                </w:rPr>
                                <w:t>Scalp often to bring &amp; Bank profits.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106326" y="679297"/>
                            <a:ext cx="4167505" cy="393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456BA" w:rsidRPr="00DB06FF" w:rsidRDefault="006456BA" w:rsidP="003776D9">
                              <w:pPr>
                                <w:rPr>
                                  <w:rFonts w:ascii="Ubuntu" w:hAnsi="Ubuntu"/>
                                  <w:color w:val="E1CAB5"/>
                                  <w:spacing w:val="8"/>
                                  <w:sz w:val="34"/>
                                  <w:szCs w:val="34"/>
                                </w:rPr>
                              </w:pPr>
                              <w:r w:rsidRPr="00BB60D4">
                                <w:rPr>
                                  <w:rFonts w:ascii="Ubuntu" w:hAnsi="Ubuntu"/>
                                  <w:color w:val="E1CAB5"/>
                                  <w:spacing w:val="8"/>
                                  <w:sz w:val="34"/>
                                  <w:szCs w:val="34"/>
                                </w:rPr>
                                <w:t>Key Trading Strategy No 1.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467833" y="1092876"/>
                            <a:ext cx="4349208" cy="791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456BA" w:rsidRPr="00402B6E" w:rsidRDefault="006456BA" w:rsidP="003776D9">
                              <w:pPr>
                                <w:spacing w:after="0" w:line="320" w:lineRule="exact"/>
                                <w:rPr>
                                  <w:rFonts w:ascii="Ubuntu" w:hAnsi="Ubuntu"/>
                                  <w:color w:val="E1CAB5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402B6E">
                                <w:rPr>
                                  <w:rFonts w:ascii="Ubuntu" w:hAnsi="Ubuntu"/>
                                  <w:color w:val="E1CAB5"/>
                                  <w:sz w:val="24"/>
                                  <w:szCs w:val="24"/>
                                </w:rPr>
                                <w:t>Utilise</w:t>
                              </w:r>
                              <w:proofErr w:type="spellEnd"/>
                              <w:r w:rsidRPr="00402B6E">
                                <w:rPr>
                                  <w:rFonts w:ascii="Ubuntu" w:hAnsi="Ubuntu"/>
                                  <w:color w:val="E1CAB5"/>
                                  <w:sz w:val="24"/>
                                  <w:szCs w:val="24"/>
                                </w:rPr>
                                <w:t xml:space="preserve"> 90% of your Bank Roll for Margin – no point in leaving funds not working for you but monitor all Trades closely.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Text Box 205"/>
                        <wps:cNvSpPr txBox="1"/>
                        <wps:spPr>
                          <a:xfrm>
                            <a:off x="106325" y="2088225"/>
                            <a:ext cx="4167505" cy="393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456BA" w:rsidRPr="00DB06FF" w:rsidRDefault="006456BA" w:rsidP="003776D9">
                              <w:pPr>
                                <w:rPr>
                                  <w:rFonts w:ascii="Ubuntu" w:hAnsi="Ubuntu"/>
                                  <w:color w:val="E1CAB5"/>
                                  <w:spacing w:val="8"/>
                                  <w:sz w:val="34"/>
                                  <w:szCs w:val="34"/>
                                </w:rPr>
                              </w:pPr>
                              <w:r w:rsidRPr="00BB60D4">
                                <w:rPr>
                                  <w:rFonts w:ascii="Ubuntu" w:hAnsi="Ubuntu"/>
                                  <w:color w:val="E1CAB5"/>
                                  <w:spacing w:val="8"/>
                                  <w:sz w:val="34"/>
                                  <w:szCs w:val="34"/>
                                </w:rPr>
                                <w:t xml:space="preserve">Key Trading Strategy No </w:t>
                              </w:r>
                              <w:r>
                                <w:rPr>
                                  <w:rFonts w:ascii="Ubuntu" w:hAnsi="Ubuntu"/>
                                  <w:color w:val="E1CAB5"/>
                                  <w:spacing w:val="8"/>
                                  <w:sz w:val="34"/>
                                  <w:szCs w:val="34"/>
                                </w:rPr>
                                <w:t>2</w:t>
                              </w:r>
                              <w:r w:rsidRPr="00BB60D4">
                                <w:rPr>
                                  <w:rFonts w:ascii="Ubuntu" w:hAnsi="Ubuntu"/>
                                  <w:color w:val="E1CAB5"/>
                                  <w:spacing w:val="8"/>
                                  <w:sz w:val="34"/>
                                  <w:szCs w:val="3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B7A45D" id="Group 12" o:spid="_x0000_s1026" style="position:absolute;margin-left:60.6pt;margin-top:479.75pt;width:263.7pt;height:270.4pt;z-index:251676672;mso-width-relative:margin;mso-height-relative:margin" coordorigin="1063,6792" coordsize="50296,36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6" o:spid="_x0000_s1027" type="#_x0000_t202" style="position:absolute;left:4355;top:24812;width:42378;height:8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" filled="f" stroked="f" strokeweight=".5pt">
                  <v:textbox>
                    <w:txbxContent>
                      <w:p w:rsidR="006456BA" w:rsidRPr="00402B6E" w:rsidRDefault="006456BA" w:rsidP="003776D9">
                        <w:pPr>
                          <w:rPr>
                            <w:rFonts w:ascii="Ubuntu" w:hAnsi="Ubuntu"/>
                            <w:color w:val="E1CAB5"/>
                            <w:sz w:val="24"/>
                            <w:szCs w:val="24"/>
                          </w:rPr>
                        </w:pPr>
                        <w:r w:rsidRPr="00402B6E">
                          <w:rPr>
                            <w:rFonts w:ascii="Ubuntu" w:hAnsi="Ubuntu"/>
                            <w:color w:val="E1CAB5"/>
                            <w:sz w:val="24"/>
                            <w:szCs w:val="24"/>
                          </w:rPr>
                          <w:t>Concentrate on only three of four products and become an expert in these – do not allow the white noise to interfere.</w:t>
                        </w:r>
                      </w:p>
                    </w:txbxContent>
                  </v:textbox>
                </v:shape>
                <v:shape id="Text Box 207" o:spid="_x0000_s1028" type="#_x0000_t202" style="position:absolute;left:1169;top:35077;width:41675;height:3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" filled="f" stroked="f" strokeweight=".5pt">
                  <v:textbox>
                    <w:txbxContent>
                      <w:p w:rsidR="006456BA" w:rsidRPr="00DB06FF" w:rsidRDefault="006456BA" w:rsidP="003776D9">
                        <w:pPr>
                          <w:rPr>
                            <w:rFonts w:ascii="Ubuntu" w:hAnsi="Ubuntu"/>
                            <w:color w:val="E1CAB5"/>
                            <w:spacing w:val="8"/>
                            <w:sz w:val="34"/>
                            <w:szCs w:val="34"/>
                          </w:rPr>
                        </w:pPr>
                        <w:r w:rsidRPr="00BB60D4">
                          <w:rPr>
                            <w:rFonts w:ascii="Ubuntu" w:hAnsi="Ubuntu"/>
                            <w:color w:val="E1CAB5"/>
                            <w:spacing w:val="8"/>
                            <w:sz w:val="34"/>
                            <w:szCs w:val="34"/>
                          </w:rPr>
                          <w:t xml:space="preserve">Key Trading Strategy No </w:t>
                        </w:r>
                        <w:r>
                          <w:rPr>
                            <w:rFonts w:ascii="Ubuntu" w:hAnsi="Ubuntu"/>
                            <w:color w:val="E1CAB5"/>
                            <w:spacing w:val="8"/>
                            <w:sz w:val="34"/>
                            <w:szCs w:val="34"/>
                          </w:rPr>
                          <w:t>3</w:t>
                        </w:r>
                        <w:r w:rsidRPr="00BB60D4">
                          <w:rPr>
                            <w:rFonts w:ascii="Ubuntu" w:hAnsi="Ubuntu"/>
                            <w:color w:val="E1CAB5"/>
                            <w:spacing w:val="8"/>
                            <w:sz w:val="34"/>
                            <w:szCs w:val="34"/>
                          </w:rPr>
                          <w:t>.</w:t>
                        </w:r>
                      </w:p>
                    </w:txbxContent>
                  </v:textbox>
                </v:shape>
                <v:shape id="Text Box 208" o:spid="_x0000_s1029" type="#_x0000_t202" style="position:absolute;left:5322;top:39008;width:46038;height:4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" filled="f" stroked="f" strokeweight=".5pt">
                  <v:textbox>
                    <w:txbxContent>
                      <w:p w:rsidR="006456BA" w:rsidRPr="00402B6E" w:rsidRDefault="006456BA" w:rsidP="003776D9">
                        <w:pPr>
                          <w:rPr>
                            <w:rFonts w:ascii="Ubuntu" w:hAnsi="Ubuntu"/>
                            <w:color w:val="E1CAB5"/>
                            <w:sz w:val="24"/>
                            <w:szCs w:val="24"/>
                          </w:rPr>
                        </w:pPr>
                        <w:r w:rsidRPr="00402B6E">
                          <w:rPr>
                            <w:rFonts w:ascii="Ubuntu" w:hAnsi="Ubuntu"/>
                            <w:color w:val="E1CAB5"/>
                            <w:sz w:val="24"/>
                            <w:szCs w:val="24"/>
                          </w:rPr>
                          <w:t>Scalp often to bring &amp; Bank profits.</w:t>
                        </w:r>
                      </w:p>
                    </w:txbxContent>
                  </v:textbox>
                </v:shape>
                <v:shape id="Text Box 7" o:spid="_x0000_s1030" type="#_x0000_t202" style="position:absolute;left:1063;top:6792;width:41675;height:3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" filled="f" stroked="f" strokeweight=".5pt">
                  <v:textbox>
                    <w:txbxContent>
                      <w:p w:rsidR="006456BA" w:rsidRPr="00DB06FF" w:rsidRDefault="006456BA" w:rsidP="003776D9">
                        <w:pPr>
                          <w:rPr>
                            <w:rFonts w:ascii="Ubuntu" w:hAnsi="Ubuntu"/>
                            <w:color w:val="E1CAB5"/>
                            <w:spacing w:val="8"/>
                            <w:sz w:val="34"/>
                            <w:szCs w:val="34"/>
                          </w:rPr>
                        </w:pPr>
                        <w:r w:rsidRPr="00BB60D4">
                          <w:rPr>
                            <w:rFonts w:ascii="Ubuntu" w:hAnsi="Ubuntu"/>
                            <w:color w:val="E1CAB5"/>
                            <w:spacing w:val="8"/>
                            <w:sz w:val="34"/>
                            <w:szCs w:val="34"/>
                          </w:rPr>
                          <w:t>Key Trading Strategy No 1.</w:t>
                        </w:r>
                      </w:p>
                    </w:txbxContent>
                  </v:textbox>
                </v:shape>
                <v:shape id="Text Box 8" o:spid="_x0000_s1031" type="#_x0000_t202" style="position:absolute;left:4678;top:10928;width:43492;height:79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<v:textbox>
                    <w:txbxContent>
                      <w:p w:rsidR="006456BA" w:rsidRPr="00402B6E" w:rsidRDefault="006456BA" w:rsidP="003776D9">
                        <w:pPr>
                          <w:spacing w:after="0" w:line="320" w:lineRule="exact"/>
                          <w:rPr>
                            <w:rFonts w:ascii="Ubuntu" w:hAnsi="Ubuntu"/>
                            <w:color w:val="E1CAB5"/>
                            <w:sz w:val="24"/>
                            <w:szCs w:val="24"/>
                          </w:rPr>
                        </w:pPr>
                        <w:proofErr w:type="spellStart"/>
                        <w:r w:rsidRPr="00402B6E">
                          <w:rPr>
                            <w:rFonts w:ascii="Ubuntu" w:hAnsi="Ubuntu"/>
                            <w:color w:val="E1CAB5"/>
                            <w:sz w:val="24"/>
                            <w:szCs w:val="24"/>
                          </w:rPr>
                          <w:t>Utilise</w:t>
                        </w:r>
                        <w:proofErr w:type="spellEnd"/>
                        <w:r w:rsidRPr="00402B6E">
                          <w:rPr>
                            <w:rFonts w:ascii="Ubuntu" w:hAnsi="Ubuntu"/>
                            <w:color w:val="E1CAB5"/>
                            <w:sz w:val="24"/>
                            <w:szCs w:val="24"/>
                          </w:rPr>
                          <w:t xml:space="preserve"> 90% of your Bank Roll for Margin – no point in leaving funds not working for you but monitor all Trades closely.</w:t>
                        </w:r>
                      </w:p>
                    </w:txbxContent>
                  </v:textbox>
                </v:shape>
                <v:shape id="Text Box 205" o:spid="_x0000_s1032" type="#_x0000_t202" style="position:absolute;left:1063;top:20882;width:41675;height:3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" filled="f" stroked="f" strokeweight=".5pt">
                  <v:textbox>
                    <w:txbxContent>
                      <w:p w:rsidR="006456BA" w:rsidRPr="00DB06FF" w:rsidRDefault="006456BA" w:rsidP="003776D9">
                        <w:pPr>
                          <w:rPr>
                            <w:rFonts w:ascii="Ubuntu" w:hAnsi="Ubuntu"/>
                            <w:color w:val="E1CAB5"/>
                            <w:spacing w:val="8"/>
                            <w:sz w:val="34"/>
                            <w:szCs w:val="34"/>
                          </w:rPr>
                        </w:pPr>
                        <w:r w:rsidRPr="00BB60D4">
                          <w:rPr>
                            <w:rFonts w:ascii="Ubuntu" w:hAnsi="Ubuntu"/>
                            <w:color w:val="E1CAB5"/>
                            <w:spacing w:val="8"/>
                            <w:sz w:val="34"/>
                            <w:szCs w:val="34"/>
                          </w:rPr>
                          <w:t xml:space="preserve">Key Trading Strategy No </w:t>
                        </w:r>
                        <w:r>
                          <w:rPr>
                            <w:rFonts w:ascii="Ubuntu" w:hAnsi="Ubuntu"/>
                            <w:color w:val="E1CAB5"/>
                            <w:spacing w:val="8"/>
                            <w:sz w:val="34"/>
                            <w:szCs w:val="34"/>
                          </w:rPr>
                          <w:t>2</w:t>
                        </w:r>
                        <w:r w:rsidRPr="00BB60D4">
                          <w:rPr>
                            <w:rFonts w:ascii="Ubuntu" w:hAnsi="Ubuntu"/>
                            <w:color w:val="E1CAB5"/>
                            <w:spacing w:val="8"/>
                            <w:sz w:val="34"/>
                            <w:szCs w:val="34"/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884DE29" wp14:editId="392E45C9">
                <wp:simplePos x="0" y="0"/>
                <wp:positionH relativeFrom="column">
                  <wp:posOffset>1052830</wp:posOffset>
                </wp:positionH>
                <wp:positionV relativeFrom="paragraph">
                  <wp:posOffset>234315</wp:posOffset>
                </wp:positionV>
                <wp:extent cx="2346960" cy="853440"/>
                <wp:effectExtent l="0" t="0" r="0" b="381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6960" cy="853440"/>
                          <a:chOff x="0" y="0"/>
                          <a:chExt cx="4585648" cy="1351128"/>
                        </a:xfrm>
                      </wpg:grpSpPr>
                      <wps:wsp>
                        <wps:cNvPr id="2" name="Text Box 2"/>
                        <wps:cNvSpPr txBox="1"/>
                        <wps:spPr>
                          <a:xfrm>
                            <a:off x="0" y="163773"/>
                            <a:ext cx="4585648" cy="11873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6456BA" w:rsidRPr="004A0081" w:rsidRDefault="006456BA" w:rsidP="003776D9">
                              <w:pPr>
                                <w:jc w:val="center"/>
                                <w:rPr>
                                  <w:rFonts w:ascii="Lato" w:hAnsi="Lato"/>
                                  <w:color w:val="E1CAB5"/>
                                  <w:spacing w:val="50"/>
                                  <w:sz w:val="32"/>
                                  <w:szCs w:val="32"/>
                                </w:rPr>
                              </w:pPr>
                              <w:r w:rsidRPr="004A0081">
                                <w:rPr>
                                  <w:rFonts w:ascii="Lato" w:hAnsi="Lato"/>
                                  <w:color w:val="E1CAB5"/>
                                  <w:spacing w:val="50"/>
                                  <w:sz w:val="32"/>
                                  <w:szCs w:val="32"/>
                                </w:rPr>
                                <w:t>NEIL’S TRADING STRATEGIES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Freeform 99"/>
                        <wps:cNvSpPr>
                          <a:spLocks/>
                        </wps:cNvSpPr>
                        <wps:spPr bwMode="auto">
                          <a:xfrm>
                            <a:off x="136477" y="0"/>
                            <a:ext cx="4249885" cy="854330"/>
                          </a:xfrm>
                          <a:custGeom>
                            <a:avLst/>
                            <a:gdLst>
                              <a:gd name="T0" fmla="*/ 474 w 3185"/>
                              <a:gd name="T1" fmla="*/ 587 h 587"/>
                              <a:gd name="T2" fmla="*/ 0 w 3185"/>
                              <a:gd name="T3" fmla="*/ 587 h 587"/>
                              <a:gd name="T4" fmla="*/ 0 w 3185"/>
                              <a:gd name="T5" fmla="*/ 0 h 587"/>
                              <a:gd name="T6" fmla="*/ 3185 w 3185"/>
                              <a:gd name="T7" fmla="*/ 0 h 587"/>
                              <a:gd name="T8" fmla="*/ 3185 w 3185"/>
                              <a:gd name="T9" fmla="*/ 587 h 587"/>
                              <a:gd name="T10" fmla="*/ 2718 w 3185"/>
                              <a:gd name="T11" fmla="*/ 587 h 5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185" h="587">
                                <a:moveTo>
                                  <a:pt x="474" y="587"/>
                                </a:moveTo>
                                <a:lnTo>
                                  <a:pt x="0" y="587"/>
                                </a:lnTo>
                                <a:lnTo>
                                  <a:pt x="0" y="0"/>
                                </a:lnTo>
                                <a:lnTo>
                                  <a:pt x="3185" y="0"/>
                                </a:lnTo>
                                <a:lnTo>
                                  <a:pt x="3185" y="587"/>
                                </a:lnTo>
                                <a:lnTo>
                                  <a:pt x="2718" y="587"/>
                                </a:lnTo>
                              </a:path>
                            </a:pathLst>
                          </a:custGeom>
                          <a:noFill/>
                          <a:ln w="15240" cap="flat">
                            <a:solidFill>
                              <a:srgbClr val="E1CBB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84DE29" id="Group 1" o:spid="_x0000_s1033" style="position:absolute;margin-left:82.9pt;margin-top:18.45pt;width:184.8pt;height:67.2pt;z-index:251661312;mso-width-relative:margin;mso-height-relative:margin" coordsize="45856,13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">
                <v:shape id="Text Box 2" o:spid="_x0000_s1034" type="#_x0000_t202" style="position:absolute;top:1637;width:45856;height:11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" filled="f" stroked="f" strokeweight=".5pt">
                  <v:textbox>
                    <w:txbxContent>
                      <w:p w:rsidR="006456BA" w:rsidRPr="004A0081" w:rsidRDefault="006456BA" w:rsidP="003776D9">
                        <w:pPr>
                          <w:jc w:val="center"/>
                          <w:rPr>
                            <w:rFonts w:ascii="Lato" w:hAnsi="Lato"/>
                            <w:color w:val="E1CAB5"/>
                            <w:spacing w:val="50"/>
                            <w:sz w:val="32"/>
                            <w:szCs w:val="32"/>
                          </w:rPr>
                        </w:pPr>
                        <w:r w:rsidRPr="004A0081">
                          <w:rPr>
                            <w:rFonts w:ascii="Lato" w:hAnsi="Lato"/>
                            <w:color w:val="E1CAB5"/>
                            <w:spacing w:val="50"/>
                            <w:sz w:val="32"/>
                            <w:szCs w:val="32"/>
                          </w:rPr>
                          <w:t>NEIL’S TRADING STRATEGIES</w:t>
                        </w:r>
                      </w:p>
                    </w:txbxContent>
                  </v:textbox>
                </v:shape>
                <v:shape id="Freeform 99" o:spid="_x0000_s1035" style="position:absolute;left:1364;width:42499;height:8543;visibility:visible;mso-wrap-style:square;v-text-anchor:top" coordsize="3185,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" path="m474,587l,587,,,3185,r,587l2718,587e" filled="f" strokecolor="#e1cbb6" strokeweight="1.2pt">
                  <v:stroke joinstyle="miter"/>
                  <v:path arrowok="t" o:connecttype="custom" o:connectlocs="632479,854330;0,854330;0,0;4249885,0;4249885,854330;3626746,854330" o:connectangles="0,0,0,0,0,0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543AFB7" wp14:editId="5B479446">
            <wp:simplePos x="0" y="0"/>
            <wp:positionH relativeFrom="column">
              <wp:posOffset>152400</wp:posOffset>
            </wp:positionH>
            <wp:positionV relativeFrom="paragraph">
              <wp:posOffset>1089660</wp:posOffset>
            </wp:positionV>
            <wp:extent cx="4177665" cy="663575"/>
            <wp:effectExtent l="0" t="0" r="0" b="3175"/>
            <wp:wrapNone/>
            <wp:docPr id="9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6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665" cy="66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CDDC2D3" wp14:editId="64101A38">
                <wp:simplePos x="0" y="0"/>
                <wp:positionH relativeFrom="column">
                  <wp:posOffset>409575</wp:posOffset>
                </wp:positionH>
                <wp:positionV relativeFrom="paragraph">
                  <wp:posOffset>1794510</wp:posOffset>
                </wp:positionV>
                <wp:extent cx="3834765" cy="104775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4765" cy="1047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56BA" w:rsidRPr="006D7A8A" w:rsidRDefault="006456BA" w:rsidP="003776D9">
                            <w:pPr>
                              <w:spacing w:after="0" w:line="360" w:lineRule="auto"/>
                              <w:jc w:val="right"/>
                              <w:rPr>
                                <w:rFonts w:ascii="Ubuntu Light" w:hAnsi="Ubuntu Light"/>
                                <w:color w:val="383937"/>
                                <w:spacing w:val="5"/>
                              </w:rPr>
                            </w:pPr>
                            <w:r w:rsidRPr="006D7A8A">
                              <w:rPr>
                                <w:rFonts w:ascii="Ubuntu Light" w:hAnsi="Ubuntu Light"/>
                                <w:color w:val="383937"/>
                                <w:spacing w:val="5"/>
                              </w:rPr>
                              <w:t xml:space="preserve">A very large part of Neil’s Trading Strategies is following his instincts which have proven to be exceptional.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DC2D3" id="Text Box 5" o:spid="_x0000_s1036" type="#_x0000_t202" style="position:absolute;margin-left:32.25pt;margin-top:141.3pt;width:301.95pt;height:82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" filled="f" stroked="f" strokeweight=".5pt">
                <v:textbox>
                  <w:txbxContent>
                    <w:p w:rsidR="006456BA" w:rsidRPr="006D7A8A" w:rsidRDefault="006456BA" w:rsidP="003776D9">
                      <w:pPr>
                        <w:spacing w:after="0" w:line="360" w:lineRule="auto"/>
                        <w:jc w:val="right"/>
                        <w:rPr>
                          <w:rFonts w:ascii="Ubuntu Light" w:hAnsi="Ubuntu Light"/>
                          <w:color w:val="383937"/>
                          <w:spacing w:val="5"/>
                        </w:rPr>
                      </w:pPr>
                      <w:r w:rsidRPr="006D7A8A">
                        <w:rPr>
                          <w:rFonts w:ascii="Ubuntu Light" w:hAnsi="Ubuntu Light"/>
                          <w:color w:val="383937"/>
                          <w:spacing w:val="5"/>
                        </w:rPr>
                        <w:t xml:space="preserve">A very large part of Neil’s Trading Strategies is following his instincts which have proven to be exceptional.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B83B634" wp14:editId="44CD45A0">
                <wp:simplePos x="0" y="0"/>
                <wp:positionH relativeFrom="column">
                  <wp:posOffset>152400</wp:posOffset>
                </wp:positionH>
                <wp:positionV relativeFrom="paragraph">
                  <wp:posOffset>-62865</wp:posOffset>
                </wp:positionV>
                <wp:extent cx="7772400" cy="10058400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5B8809" id="Rectangle 11" o:spid="_x0000_s1026" style="position:absolute;margin-left:12pt;margin-top:-4.95pt;width:612pt;height:11in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" stroked="f" strokeweight="2pt">
                <v:fill r:id="rId11" o:title="" recolor="t" rotate="t" type="frame"/>
                <v:stroke endcap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FCCC770" wp14:editId="3A09A846">
                <wp:simplePos x="0" y="0"/>
                <wp:positionH relativeFrom="column">
                  <wp:posOffset>312420</wp:posOffset>
                </wp:positionH>
                <wp:positionV relativeFrom="paragraph">
                  <wp:posOffset>3051810</wp:posOffset>
                </wp:positionV>
                <wp:extent cx="4113530" cy="2860040"/>
                <wp:effectExtent l="0" t="0" r="0" b="0"/>
                <wp:wrapNone/>
                <wp:docPr id="244" name="Text Box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3530" cy="286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56BA" w:rsidRPr="003D7389" w:rsidRDefault="006456BA" w:rsidP="003776D9">
                            <w:pPr>
                              <w:spacing w:after="0"/>
                              <w:jc w:val="right"/>
                              <w:rPr>
                                <w:rFonts w:ascii="Arial" w:hAnsi="Arial" w:cs="Arial"/>
                                <w:color w:val="D9D9D9" w:themeColor="background1" w:themeShade="D9"/>
                                <w:spacing w:val="5"/>
                                <w:sz w:val="28"/>
                                <w:szCs w:val="28"/>
                              </w:rPr>
                            </w:pPr>
                            <w:r w:rsidRPr="003D7389">
                              <w:rPr>
                                <w:rFonts w:ascii="Arial" w:hAnsi="Arial" w:cs="Arial"/>
                                <w:color w:val="D9D9D9" w:themeColor="background1" w:themeShade="D9"/>
                                <w:spacing w:val="5"/>
                                <w:sz w:val="28"/>
                                <w:szCs w:val="28"/>
                              </w:rPr>
                              <w:t>During a span of over 40 years, Neil collaborated with more than 1,000 Clients in multiple global jurisdictions and helped them harvest $55 Billion in permanent and sustained cash generation from receivables/payables infrastructures which formed the foundation for his deep understanding of profit and loss for his future Trading.</w:t>
                            </w:r>
                          </w:p>
                          <w:p w:rsidR="006456BA" w:rsidRPr="003D7389" w:rsidRDefault="006456BA" w:rsidP="003776D9">
                            <w:pPr>
                              <w:spacing w:after="0"/>
                              <w:jc w:val="right"/>
                              <w:rPr>
                                <w:rFonts w:ascii="Arial" w:hAnsi="Arial" w:cs="Arial"/>
                                <w:color w:val="D9D9D9" w:themeColor="background1" w:themeShade="D9"/>
                                <w:spacing w:val="5"/>
                                <w:sz w:val="28"/>
                                <w:szCs w:val="28"/>
                              </w:rPr>
                            </w:pPr>
                          </w:p>
                          <w:p w:rsidR="006456BA" w:rsidRPr="003D7389" w:rsidRDefault="006456BA" w:rsidP="003776D9">
                            <w:pPr>
                              <w:spacing w:after="0"/>
                              <w:jc w:val="right"/>
                              <w:rPr>
                                <w:rFonts w:ascii="Arial" w:hAnsi="Arial" w:cs="Arial"/>
                                <w:color w:val="D9D9D9" w:themeColor="background1" w:themeShade="D9"/>
                                <w:spacing w:val="5"/>
                                <w:sz w:val="28"/>
                                <w:szCs w:val="28"/>
                              </w:rPr>
                            </w:pPr>
                          </w:p>
                          <w:p w:rsidR="006456BA" w:rsidRPr="003D7389" w:rsidRDefault="006456BA" w:rsidP="003776D9">
                            <w:pPr>
                              <w:spacing w:after="0"/>
                              <w:jc w:val="right"/>
                              <w:rPr>
                                <w:rFonts w:ascii="Arial" w:hAnsi="Arial" w:cs="Arial"/>
                                <w:b/>
                                <w:bCs/>
                                <w:color w:val="F7CAAC" w:themeColor="accent2" w:themeTint="66"/>
                                <w:spacing w:val="5"/>
                                <w:sz w:val="28"/>
                                <w:szCs w:val="28"/>
                              </w:rPr>
                            </w:pPr>
                          </w:p>
                          <w:p w:rsidR="006456BA" w:rsidRPr="003D7389" w:rsidRDefault="006456BA" w:rsidP="003776D9">
                            <w:pPr>
                              <w:spacing w:after="0"/>
                              <w:jc w:val="right"/>
                              <w:rPr>
                                <w:rFonts w:ascii="Arial" w:hAnsi="Arial" w:cs="Arial"/>
                                <w:b/>
                                <w:bCs/>
                                <w:color w:val="D9D9D9" w:themeColor="background1" w:themeShade="D9"/>
                                <w:spacing w:val="5"/>
                                <w:sz w:val="28"/>
                                <w:szCs w:val="28"/>
                              </w:rPr>
                            </w:pPr>
                            <w:r w:rsidRPr="003D7389">
                              <w:rPr>
                                <w:rFonts w:ascii="Arial" w:hAnsi="Arial" w:cs="Arial"/>
                                <w:b/>
                                <w:bCs/>
                                <w:color w:val="F7CAAC" w:themeColor="accent2" w:themeTint="66"/>
                                <w:spacing w:val="5"/>
                                <w:sz w:val="28"/>
                                <w:szCs w:val="28"/>
                              </w:rPr>
                              <w:t>Neil relies on the following strategies:</w:t>
                            </w:r>
                            <w:r w:rsidRPr="003D7389">
                              <w:rPr>
                                <w:rFonts w:ascii="Arial" w:hAnsi="Arial" w:cs="Arial"/>
                                <w:b/>
                                <w:bCs/>
                                <w:color w:val="D9D9D9" w:themeColor="background1" w:themeShade="D9"/>
                                <w:spacing w:val="5"/>
                                <w:sz w:val="28"/>
                                <w:szCs w:val="28"/>
                              </w:rPr>
                              <w:tab/>
                            </w:r>
                            <w:r w:rsidRPr="003D7389">
                              <w:rPr>
                                <w:rFonts w:ascii="Arial" w:hAnsi="Arial" w:cs="Arial"/>
                                <w:b/>
                                <w:bCs/>
                                <w:color w:val="D9D9D9" w:themeColor="background1" w:themeShade="D9"/>
                                <w:spacing w:val="5"/>
                                <w:sz w:val="28"/>
                                <w:szCs w:val="28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CC770" id="Text Box 244" o:spid="_x0000_s1037" type="#_x0000_t202" style="position:absolute;margin-left:24.6pt;margin-top:240.3pt;width:323.9pt;height:225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" filled="f" stroked="f" strokeweight=".5pt">
                <v:textbox>
                  <w:txbxContent>
                    <w:p w:rsidR="006456BA" w:rsidRPr="003D7389" w:rsidRDefault="006456BA" w:rsidP="003776D9">
                      <w:pPr>
                        <w:spacing w:after="0"/>
                        <w:jc w:val="right"/>
                        <w:rPr>
                          <w:rFonts w:ascii="Arial" w:hAnsi="Arial" w:cs="Arial"/>
                          <w:color w:val="D9D9D9" w:themeColor="background1" w:themeShade="D9"/>
                          <w:spacing w:val="5"/>
                          <w:sz w:val="28"/>
                          <w:szCs w:val="28"/>
                        </w:rPr>
                      </w:pPr>
                      <w:r w:rsidRPr="003D7389">
                        <w:rPr>
                          <w:rFonts w:ascii="Arial" w:hAnsi="Arial" w:cs="Arial"/>
                          <w:color w:val="D9D9D9" w:themeColor="background1" w:themeShade="D9"/>
                          <w:spacing w:val="5"/>
                          <w:sz w:val="28"/>
                          <w:szCs w:val="28"/>
                        </w:rPr>
                        <w:t>During a span of over 40 years, Neil collaborated with more than 1,000 Clients in multiple global jurisdictions and helped them harvest $55 Billion in permanent and sustained cash generation from receivables/payables infrastructures which formed the foundation for his deep understanding of profit and loss for his future Trading.</w:t>
                      </w:r>
                    </w:p>
                    <w:p w:rsidR="006456BA" w:rsidRPr="003D7389" w:rsidRDefault="006456BA" w:rsidP="003776D9">
                      <w:pPr>
                        <w:spacing w:after="0"/>
                        <w:jc w:val="right"/>
                        <w:rPr>
                          <w:rFonts w:ascii="Arial" w:hAnsi="Arial" w:cs="Arial"/>
                          <w:color w:val="D9D9D9" w:themeColor="background1" w:themeShade="D9"/>
                          <w:spacing w:val="5"/>
                          <w:sz w:val="28"/>
                          <w:szCs w:val="28"/>
                        </w:rPr>
                      </w:pPr>
                    </w:p>
                    <w:p w:rsidR="006456BA" w:rsidRPr="003D7389" w:rsidRDefault="006456BA" w:rsidP="003776D9">
                      <w:pPr>
                        <w:spacing w:after="0"/>
                        <w:jc w:val="right"/>
                        <w:rPr>
                          <w:rFonts w:ascii="Arial" w:hAnsi="Arial" w:cs="Arial"/>
                          <w:color w:val="D9D9D9" w:themeColor="background1" w:themeShade="D9"/>
                          <w:spacing w:val="5"/>
                          <w:sz w:val="28"/>
                          <w:szCs w:val="28"/>
                        </w:rPr>
                      </w:pPr>
                    </w:p>
                    <w:p w:rsidR="006456BA" w:rsidRPr="003D7389" w:rsidRDefault="006456BA" w:rsidP="003776D9">
                      <w:pPr>
                        <w:spacing w:after="0"/>
                        <w:jc w:val="right"/>
                        <w:rPr>
                          <w:rFonts w:ascii="Arial" w:hAnsi="Arial" w:cs="Arial"/>
                          <w:b/>
                          <w:bCs/>
                          <w:color w:val="F7CAAC" w:themeColor="accent2" w:themeTint="66"/>
                          <w:spacing w:val="5"/>
                          <w:sz w:val="28"/>
                          <w:szCs w:val="28"/>
                        </w:rPr>
                      </w:pPr>
                    </w:p>
                    <w:p w:rsidR="006456BA" w:rsidRPr="003D7389" w:rsidRDefault="006456BA" w:rsidP="003776D9">
                      <w:pPr>
                        <w:spacing w:after="0"/>
                        <w:jc w:val="right"/>
                        <w:rPr>
                          <w:rFonts w:ascii="Arial" w:hAnsi="Arial" w:cs="Arial"/>
                          <w:b/>
                          <w:bCs/>
                          <w:color w:val="D9D9D9" w:themeColor="background1" w:themeShade="D9"/>
                          <w:spacing w:val="5"/>
                          <w:sz w:val="28"/>
                          <w:szCs w:val="28"/>
                        </w:rPr>
                      </w:pPr>
                      <w:r w:rsidRPr="003D7389">
                        <w:rPr>
                          <w:rFonts w:ascii="Arial" w:hAnsi="Arial" w:cs="Arial"/>
                          <w:b/>
                          <w:bCs/>
                          <w:color w:val="F7CAAC" w:themeColor="accent2" w:themeTint="66"/>
                          <w:spacing w:val="5"/>
                          <w:sz w:val="28"/>
                          <w:szCs w:val="28"/>
                        </w:rPr>
                        <w:t>Neil relies on the following strategies:</w:t>
                      </w:r>
                      <w:r w:rsidRPr="003D7389">
                        <w:rPr>
                          <w:rFonts w:ascii="Arial" w:hAnsi="Arial" w:cs="Arial"/>
                          <w:b/>
                          <w:bCs/>
                          <w:color w:val="D9D9D9" w:themeColor="background1" w:themeShade="D9"/>
                          <w:spacing w:val="5"/>
                          <w:sz w:val="28"/>
                          <w:szCs w:val="28"/>
                        </w:rPr>
                        <w:tab/>
                      </w:r>
                      <w:r w:rsidRPr="003D7389">
                        <w:rPr>
                          <w:rFonts w:ascii="Arial" w:hAnsi="Arial" w:cs="Arial"/>
                          <w:b/>
                          <w:bCs/>
                          <w:color w:val="D9D9D9" w:themeColor="background1" w:themeShade="D9"/>
                          <w:spacing w:val="5"/>
                          <w:sz w:val="28"/>
                          <w:szCs w:val="28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C78640E" wp14:editId="2CADF67E">
                <wp:simplePos x="0" y="0"/>
                <wp:positionH relativeFrom="column">
                  <wp:posOffset>4890770</wp:posOffset>
                </wp:positionH>
                <wp:positionV relativeFrom="paragraph">
                  <wp:posOffset>4690110</wp:posOffset>
                </wp:positionV>
                <wp:extent cx="2717800" cy="935355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7800" cy="935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56BA" w:rsidRPr="006D7A8A" w:rsidRDefault="006456BA" w:rsidP="003776D9">
                            <w:pPr>
                              <w:spacing w:after="0" w:line="600" w:lineRule="exact"/>
                              <w:jc w:val="right"/>
                              <w:rPr>
                                <w:rFonts w:ascii="Lato" w:hAnsi="Lato"/>
                                <w:color w:val="E1CAB5"/>
                                <w:spacing w:val="40"/>
                                <w:sz w:val="24"/>
                                <w:szCs w:val="24"/>
                              </w:rPr>
                            </w:pPr>
                            <w:r w:rsidRPr="006D7A8A">
                              <w:rPr>
                                <w:rFonts w:ascii="Lato" w:hAnsi="Lato"/>
                                <w:color w:val="E1CAB5"/>
                                <w:spacing w:val="40"/>
                                <w:sz w:val="24"/>
                                <w:szCs w:val="24"/>
                              </w:rPr>
                              <w:t>NEIL G VAN LUVEN</w:t>
                            </w:r>
                          </w:p>
                          <w:p w:rsidR="006456BA" w:rsidRPr="006D7A8A" w:rsidRDefault="006456BA" w:rsidP="003776D9">
                            <w:pPr>
                              <w:spacing w:after="0" w:line="600" w:lineRule="exact"/>
                              <w:jc w:val="right"/>
                              <w:rPr>
                                <w:rFonts w:ascii="Lato" w:hAnsi="Lato"/>
                                <w:color w:val="E1CAB5"/>
                                <w:spacing w:val="40"/>
                                <w:sz w:val="24"/>
                                <w:szCs w:val="24"/>
                              </w:rPr>
                            </w:pPr>
                            <w:r w:rsidRPr="006D7A8A">
                              <w:rPr>
                                <w:rFonts w:ascii="Lato" w:hAnsi="Lato"/>
                                <w:color w:val="E1CAB5"/>
                                <w:spacing w:val="40"/>
                                <w:sz w:val="24"/>
                                <w:szCs w:val="24"/>
                              </w:rPr>
                              <w:t>Founder &amp; Administrator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78640E" id="Text Box 10" o:spid="_x0000_s1038" type="#_x0000_t202" style="position:absolute;margin-left:385.1pt;margin-top:369.3pt;width:214pt;height:73.6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" filled="f" stroked="f" strokeweight=".5pt">
                <v:textbox>
                  <w:txbxContent>
                    <w:p w:rsidR="006456BA" w:rsidRPr="006D7A8A" w:rsidRDefault="006456BA" w:rsidP="003776D9">
                      <w:pPr>
                        <w:spacing w:after="0" w:line="600" w:lineRule="exact"/>
                        <w:jc w:val="right"/>
                        <w:rPr>
                          <w:rFonts w:ascii="Lato" w:hAnsi="Lato"/>
                          <w:color w:val="E1CAB5"/>
                          <w:spacing w:val="40"/>
                          <w:sz w:val="24"/>
                          <w:szCs w:val="24"/>
                        </w:rPr>
                      </w:pPr>
                      <w:r w:rsidRPr="006D7A8A">
                        <w:rPr>
                          <w:rFonts w:ascii="Lato" w:hAnsi="Lato"/>
                          <w:color w:val="E1CAB5"/>
                          <w:spacing w:val="40"/>
                          <w:sz w:val="24"/>
                          <w:szCs w:val="24"/>
                        </w:rPr>
                        <w:t>NEIL G VAN LUVEN</w:t>
                      </w:r>
                    </w:p>
                    <w:p w:rsidR="006456BA" w:rsidRPr="006D7A8A" w:rsidRDefault="006456BA" w:rsidP="003776D9">
                      <w:pPr>
                        <w:spacing w:after="0" w:line="600" w:lineRule="exact"/>
                        <w:jc w:val="right"/>
                        <w:rPr>
                          <w:rFonts w:ascii="Lato" w:hAnsi="Lato"/>
                          <w:color w:val="E1CAB5"/>
                          <w:spacing w:val="40"/>
                          <w:sz w:val="24"/>
                          <w:szCs w:val="24"/>
                        </w:rPr>
                      </w:pPr>
                      <w:r w:rsidRPr="006D7A8A">
                        <w:rPr>
                          <w:rFonts w:ascii="Lato" w:hAnsi="Lato"/>
                          <w:color w:val="E1CAB5"/>
                          <w:spacing w:val="40"/>
                          <w:sz w:val="24"/>
                          <w:szCs w:val="24"/>
                        </w:rPr>
                        <w:t>Founder &amp; Administrator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764DF19B" wp14:editId="6C9FF6EF">
                <wp:simplePos x="0" y="0"/>
                <wp:positionH relativeFrom="column">
                  <wp:posOffset>4521835</wp:posOffset>
                </wp:positionH>
                <wp:positionV relativeFrom="paragraph">
                  <wp:posOffset>6348095</wp:posOffset>
                </wp:positionV>
                <wp:extent cx="3169285" cy="3231515"/>
                <wp:effectExtent l="0" t="0" r="0" b="6985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9285" cy="3231515"/>
                          <a:chOff x="0" y="90079"/>
                          <a:chExt cx="4813374" cy="2489289"/>
                        </a:xfrm>
                      </wpg:grpSpPr>
                      <wps:wsp>
                        <wps:cNvPr id="209" name="Text Box 209"/>
                        <wps:cNvSpPr txBox="1"/>
                        <wps:spPr>
                          <a:xfrm>
                            <a:off x="0" y="90079"/>
                            <a:ext cx="4167504" cy="393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456BA" w:rsidRPr="00DB06FF" w:rsidRDefault="006456BA" w:rsidP="003776D9">
                              <w:pPr>
                                <w:rPr>
                                  <w:rFonts w:ascii="Ubuntu" w:hAnsi="Ubuntu"/>
                                  <w:color w:val="E1CAB5"/>
                                  <w:spacing w:val="8"/>
                                  <w:sz w:val="34"/>
                                  <w:szCs w:val="34"/>
                                </w:rPr>
                              </w:pPr>
                              <w:r w:rsidRPr="00BB60D4">
                                <w:rPr>
                                  <w:rFonts w:ascii="Ubuntu" w:hAnsi="Ubuntu"/>
                                  <w:color w:val="E1CAB5"/>
                                  <w:spacing w:val="8"/>
                                  <w:sz w:val="34"/>
                                  <w:szCs w:val="34"/>
                                </w:rPr>
                                <w:t xml:space="preserve">Key Trading Strategy No </w:t>
                              </w:r>
                              <w:r>
                                <w:rPr>
                                  <w:rFonts w:ascii="Ubuntu" w:hAnsi="Ubuntu"/>
                                  <w:color w:val="E1CAB5"/>
                                  <w:spacing w:val="8"/>
                                  <w:sz w:val="34"/>
                                  <w:szCs w:val="34"/>
                                </w:rPr>
                                <w:t>4</w:t>
                              </w:r>
                              <w:r w:rsidRPr="00BB60D4">
                                <w:rPr>
                                  <w:rFonts w:ascii="Ubuntu" w:hAnsi="Ubuntu"/>
                                  <w:color w:val="E1CAB5"/>
                                  <w:spacing w:val="8"/>
                                  <w:sz w:val="34"/>
                                  <w:szCs w:val="3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Text Box 210"/>
                        <wps:cNvSpPr txBox="1"/>
                        <wps:spPr>
                          <a:xfrm>
                            <a:off x="563316" y="329317"/>
                            <a:ext cx="4022547" cy="41124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456BA" w:rsidRPr="00F14284" w:rsidRDefault="006456BA" w:rsidP="003776D9">
                              <w:pPr>
                                <w:rPr>
                                  <w:rFonts w:ascii="Ubuntu" w:hAnsi="Ubuntu"/>
                                  <w:color w:val="E1CAB5"/>
                                  <w:sz w:val="24"/>
                                  <w:szCs w:val="24"/>
                                </w:rPr>
                              </w:pPr>
                              <w:r w:rsidRPr="00F14284">
                                <w:rPr>
                                  <w:rFonts w:ascii="Ubuntu" w:hAnsi="Ubuntu"/>
                                  <w:color w:val="E1CAB5"/>
                                  <w:sz w:val="24"/>
                                  <w:szCs w:val="24"/>
                                </w:rPr>
                                <w:t>Watch Far East Market Movements first.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Text Box 211"/>
                        <wps:cNvSpPr txBox="1"/>
                        <wps:spPr>
                          <a:xfrm>
                            <a:off x="0" y="944838"/>
                            <a:ext cx="4167504" cy="393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456BA" w:rsidRPr="00DB06FF" w:rsidRDefault="006456BA" w:rsidP="003776D9">
                              <w:pPr>
                                <w:rPr>
                                  <w:rFonts w:ascii="Ubuntu" w:hAnsi="Ubuntu"/>
                                  <w:color w:val="E1CAB5"/>
                                  <w:spacing w:val="8"/>
                                  <w:sz w:val="34"/>
                                  <w:szCs w:val="34"/>
                                </w:rPr>
                              </w:pPr>
                              <w:r w:rsidRPr="00BB60D4">
                                <w:rPr>
                                  <w:rFonts w:ascii="Ubuntu" w:hAnsi="Ubuntu"/>
                                  <w:color w:val="E1CAB5"/>
                                  <w:spacing w:val="8"/>
                                  <w:sz w:val="34"/>
                                  <w:szCs w:val="34"/>
                                </w:rPr>
                                <w:t xml:space="preserve">Key Trading Strategy No </w:t>
                              </w:r>
                              <w:r>
                                <w:rPr>
                                  <w:rFonts w:ascii="Ubuntu" w:hAnsi="Ubuntu"/>
                                  <w:color w:val="E1CAB5"/>
                                  <w:spacing w:val="8"/>
                                  <w:sz w:val="34"/>
                                  <w:szCs w:val="34"/>
                                </w:rPr>
                                <w:t>5</w:t>
                              </w:r>
                              <w:r w:rsidRPr="00BB60D4">
                                <w:rPr>
                                  <w:rFonts w:ascii="Ubuntu" w:hAnsi="Ubuntu"/>
                                  <w:color w:val="E1CAB5"/>
                                  <w:spacing w:val="8"/>
                                  <w:sz w:val="34"/>
                                  <w:szCs w:val="3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Text Box 212"/>
                        <wps:cNvSpPr txBox="1"/>
                        <wps:spPr>
                          <a:xfrm>
                            <a:off x="457122" y="1190635"/>
                            <a:ext cx="4356252" cy="4667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456BA" w:rsidRPr="00F14284" w:rsidRDefault="006456BA" w:rsidP="003776D9">
                              <w:pPr>
                                <w:rPr>
                                  <w:rFonts w:ascii="Ubuntu" w:hAnsi="Ubuntu"/>
                                  <w:color w:val="E1CAB5"/>
                                  <w:sz w:val="24"/>
                                  <w:szCs w:val="24"/>
                                </w:rPr>
                              </w:pPr>
                              <w:r w:rsidRPr="00F14284">
                                <w:rPr>
                                  <w:rFonts w:ascii="Ubuntu" w:hAnsi="Ubuntu"/>
                                  <w:color w:val="E1CAB5"/>
                                  <w:sz w:val="24"/>
                                  <w:szCs w:val="24"/>
                                </w:rPr>
                                <w:t>Keep close eye on European Markets opening.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Text Box 213"/>
                        <wps:cNvSpPr txBox="1"/>
                        <wps:spPr>
                          <a:xfrm>
                            <a:off x="106327" y="1851633"/>
                            <a:ext cx="4167504" cy="393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456BA" w:rsidRPr="00DB06FF" w:rsidRDefault="006456BA" w:rsidP="003776D9">
                              <w:pPr>
                                <w:rPr>
                                  <w:rFonts w:ascii="Ubuntu" w:hAnsi="Ubuntu"/>
                                  <w:color w:val="E1CAB5"/>
                                  <w:spacing w:val="8"/>
                                  <w:sz w:val="34"/>
                                  <w:szCs w:val="34"/>
                                </w:rPr>
                              </w:pPr>
                              <w:r w:rsidRPr="00BB60D4">
                                <w:rPr>
                                  <w:rFonts w:ascii="Ubuntu" w:hAnsi="Ubuntu"/>
                                  <w:color w:val="E1CAB5"/>
                                  <w:spacing w:val="8"/>
                                  <w:sz w:val="34"/>
                                  <w:szCs w:val="34"/>
                                </w:rPr>
                                <w:t xml:space="preserve">Key Trading Strategy No </w:t>
                              </w:r>
                              <w:r>
                                <w:rPr>
                                  <w:rFonts w:ascii="Ubuntu" w:hAnsi="Ubuntu"/>
                                  <w:color w:val="E1CAB5"/>
                                  <w:spacing w:val="8"/>
                                  <w:sz w:val="34"/>
                                  <w:szCs w:val="34"/>
                                </w:rPr>
                                <w:t>6</w:t>
                              </w:r>
                              <w:r w:rsidRPr="00BB60D4">
                                <w:rPr>
                                  <w:rFonts w:ascii="Ubuntu" w:hAnsi="Ubuntu"/>
                                  <w:color w:val="E1CAB5"/>
                                  <w:spacing w:val="8"/>
                                  <w:sz w:val="34"/>
                                  <w:szCs w:val="3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Text Box 214"/>
                        <wps:cNvSpPr txBox="1"/>
                        <wps:spPr>
                          <a:xfrm>
                            <a:off x="467753" y="2112643"/>
                            <a:ext cx="4273406" cy="4667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456BA" w:rsidRPr="00F14284" w:rsidRDefault="006456BA" w:rsidP="003776D9">
                              <w:pPr>
                                <w:rPr>
                                  <w:rFonts w:ascii="Ubuntu" w:hAnsi="Ubuntu"/>
                                  <w:color w:val="E1CAB5"/>
                                  <w:sz w:val="24"/>
                                  <w:szCs w:val="24"/>
                                </w:rPr>
                              </w:pPr>
                              <w:r w:rsidRPr="00F14284">
                                <w:rPr>
                                  <w:rFonts w:ascii="Ubuntu" w:hAnsi="Ubuntu"/>
                                  <w:color w:val="E1CAB5"/>
                                  <w:sz w:val="24"/>
                                  <w:szCs w:val="24"/>
                                </w:rPr>
                                <w:t>Monitor impact of US Market for first hour of Trading day.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4DF19B" id="Group 13" o:spid="_x0000_s1039" style="position:absolute;margin-left:356.05pt;margin-top:499.85pt;width:249.55pt;height:254.45pt;z-index:251677696;mso-width-relative:margin;mso-height-relative:margin" coordorigin=",900" coordsize="48133,248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">
                <v:shape id="Text Box 209" o:spid="_x0000_s1040" type="#_x0000_t202" style="position:absolute;top:900;width:41675;height:3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" filled="f" stroked="f" strokeweight=".5pt">
                  <v:textbox>
                    <w:txbxContent>
                      <w:p w:rsidR="006456BA" w:rsidRPr="00DB06FF" w:rsidRDefault="006456BA" w:rsidP="003776D9">
                        <w:pPr>
                          <w:rPr>
                            <w:rFonts w:ascii="Ubuntu" w:hAnsi="Ubuntu"/>
                            <w:color w:val="E1CAB5"/>
                            <w:spacing w:val="8"/>
                            <w:sz w:val="34"/>
                            <w:szCs w:val="34"/>
                          </w:rPr>
                        </w:pPr>
                        <w:r w:rsidRPr="00BB60D4">
                          <w:rPr>
                            <w:rFonts w:ascii="Ubuntu" w:hAnsi="Ubuntu"/>
                            <w:color w:val="E1CAB5"/>
                            <w:spacing w:val="8"/>
                            <w:sz w:val="34"/>
                            <w:szCs w:val="34"/>
                          </w:rPr>
                          <w:t xml:space="preserve">Key Trading Strategy No </w:t>
                        </w:r>
                        <w:r>
                          <w:rPr>
                            <w:rFonts w:ascii="Ubuntu" w:hAnsi="Ubuntu"/>
                            <w:color w:val="E1CAB5"/>
                            <w:spacing w:val="8"/>
                            <w:sz w:val="34"/>
                            <w:szCs w:val="34"/>
                          </w:rPr>
                          <w:t>4</w:t>
                        </w:r>
                        <w:r w:rsidRPr="00BB60D4">
                          <w:rPr>
                            <w:rFonts w:ascii="Ubuntu" w:hAnsi="Ubuntu"/>
                            <w:color w:val="E1CAB5"/>
                            <w:spacing w:val="8"/>
                            <w:sz w:val="34"/>
                            <w:szCs w:val="34"/>
                          </w:rPr>
                          <w:t>.</w:t>
                        </w:r>
                      </w:p>
                    </w:txbxContent>
                  </v:textbox>
                </v:shape>
                <v:shape id="Text Box 210" o:spid="_x0000_s1041" type="#_x0000_t202" style="position:absolute;left:5633;top:3293;width:40225;height:4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" filled="f" stroked="f" strokeweight=".5pt">
                  <v:textbox>
                    <w:txbxContent>
                      <w:p w:rsidR="006456BA" w:rsidRPr="00F14284" w:rsidRDefault="006456BA" w:rsidP="003776D9">
                        <w:pPr>
                          <w:rPr>
                            <w:rFonts w:ascii="Ubuntu" w:hAnsi="Ubuntu"/>
                            <w:color w:val="E1CAB5"/>
                            <w:sz w:val="24"/>
                            <w:szCs w:val="24"/>
                          </w:rPr>
                        </w:pPr>
                        <w:r w:rsidRPr="00F14284">
                          <w:rPr>
                            <w:rFonts w:ascii="Ubuntu" w:hAnsi="Ubuntu"/>
                            <w:color w:val="E1CAB5"/>
                            <w:sz w:val="24"/>
                            <w:szCs w:val="24"/>
                          </w:rPr>
                          <w:t>Watch Far East Market Movements first.</w:t>
                        </w:r>
                      </w:p>
                    </w:txbxContent>
                  </v:textbox>
                </v:shape>
                <v:shape id="Text Box 211" o:spid="_x0000_s1042" type="#_x0000_t202" style="position:absolute;top:9448;width:41675;height:3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" filled="f" stroked="f" strokeweight=".5pt">
                  <v:textbox>
                    <w:txbxContent>
                      <w:p w:rsidR="006456BA" w:rsidRPr="00DB06FF" w:rsidRDefault="006456BA" w:rsidP="003776D9">
                        <w:pPr>
                          <w:rPr>
                            <w:rFonts w:ascii="Ubuntu" w:hAnsi="Ubuntu"/>
                            <w:color w:val="E1CAB5"/>
                            <w:spacing w:val="8"/>
                            <w:sz w:val="34"/>
                            <w:szCs w:val="34"/>
                          </w:rPr>
                        </w:pPr>
                        <w:r w:rsidRPr="00BB60D4">
                          <w:rPr>
                            <w:rFonts w:ascii="Ubuntu" w:hAnsi="Ubuntu"/>
                            <w:color w:val="E1CAB5"/>
                            <w:spacing w:val="8"/>
                            <w:sz w:val="34"/>
                            <w:szCs w:val="34"/>
                          </w:rPr>
                          <w:t xml:space="preserve">Key Trading Strategy No </w:t>
                        </w:r>
                        <w:r>
                          <w:rPr>
                            <w:rFonts w:ascii="Ubuntu" w:hAnsi="Ubuntu"/>
                            <w:color w:val="E1CAB5"/>
                            <w:spacing w:val="8"/>
                            <w:sz w:val="34"/>
                            <w:szCs w:val="34"/>
                          </w:rPr>
                          <w:t>5</w:t>
                        </w:r>
                        <w:r w:rsidRPr="00BB60D4">
                          <w:rPr>
                            <w:rFonts w:ascii="Ubuntu" w:hAnsi="Ubuntu"/>
                            <w:color w:val="E1CAB5"/>
                            <w:spacing w:val="8"/>
                            <w:sz w:val="34"/>
                            <w:szCs w:val="34"/>
                          </w:rPr>
                          <w:t>.</w:t>
                        </w:r>
                      </w:p>
                    </w:txbxContent>
                  </v:textbox>
                </v:shape>
                <v:shape id="Text Box 212" o:spid="_x0000_s1043" type="#_x0000_t202" style="position:absolute;left:4571;top:11906;width:43562;height:4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sZOxQAAANw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" filled="f" stroked="f" strokeweight=".5pt">
                  <v:textbox>
                    <w:txbxContent>
                      <w:p w:rsidR="006456BA" w:rsidRPr="00F14284" w:rsidRDefault="006456BA" w:rsidP="003776D9">
                        <w:pPr>
                          <w:rPr>
                            <w:rFonts w:ascii="Ubuntu" w:hAnsi="Ubuntu"/>
                            <w:color w:val="E1CAB5"/>
                            <w:sz w:val="24"/>
                            <w:szCs w:val="24"/>
                          </w:rPr>
                        </w:pPr>
                        <w:r w:rsidRPr="00F14284">
                          <w:rPr>
                            <w:rFonts w:ascii="Ubuntu" w:hAnsi="Ubuntu"/>
                            <w:color w:val="E1CAB5"/>
                            <w:sz w:val="24"/>
                            <w:szCs w:val="24"/>
                          </w:rPr>
                          <w:t>Keep close eye on European Markets opening.</w:t>
                        </w:r>
                      </w:p>
                    </w:txbxContent>
                  </v:textbox>
                </v:shape>
                <v:shape id="Text Box 213" o:spid="_x0000_s1044" type="#_x0000_t202" style="position:absolute;left:1063;top:18516;width:41675;height:3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" filled="f" stroked="f" strokeweight=".5pt">
                  <v:textbox>
                    <w:txbxContent>
                      <w:p w:rsidR="006456BA" w:rsidRPr="00DB06FF" w:rsidRDefault="006456BA" w:rsidP="003776D9">
                        <w:pPr>
                          <w:rPr>
                            <w:rFonts w:ascii="Ubuntu" w:hAnsi="Ubuntu"/>
                            <w:color w:val="E1CAB5"/>
                            <w:spacing w:val="8"/>
                            <w:sz w:val="34"/>
                            <w:szCs w:val="34"/>
                          </w:rPr>
                        </w:pPr>
                        <w:r w:rsidRPr="00BB60D4">
                          <w:rPr>
                            <w:rFonts w:ascii="Ubuntu" w:hAnsi="Ubuntu"/>
                            <w:color w:val="E1CAB5"/>
                            <w:spacing w:val="8"/>
                            <w:sz w:val="34"/>
                            <w:szCs w:val="34"/>
                          </w:rPr>
                          <w:t xml:space="preserve">Key Trading Strategy No </w:t>
                        </w:r>
                        <w:r>
                          <w:rPr>
                            <w:rFonts w:ascii="Ubuntu" w:hAnsi="Ubuntu"/>
                            <w:color w:val="E1CAB5"/>
                            <w:spacing w:val="8"/>
                            <w:sz w:val="34"/>
                            <w:szCs w:val="34"/>
                          </w:rPr>
                          <w:t>6</w:t>
                        </w:r>
                        <w:r w:rsidRPr="00BB60D4">
                          <w:rPr>
                            <w:rFonts w:ascii="Ubuntu" w:hAnsi="Ubuntu"/>
                            <w:color w:val="E1CAB5"/>
                            <w:spacing w:val="8"/>
                            <w:sz w:val="34"/>
                            <w:szCs w:val="34"/>
                          </w:rPr>
                          <w:t>.</w:t>
                        </w:r>
                      </w:p>
                    </w:txbxContent>
                  </v:textbox>
                </v:shape>
                <v:shape id="Text Box 214" o:spid="_x0000_s1045" type="#_x0000_t202" style="position:absolute;left:4677;top:21126;width:42734;height:4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" filled="f" stroked="f" strokeweight=".5pt">
                  <v:textbox>
                    <w:txbxContent>
                      <w:p w:rsidR="006456BA" w:rsidRPr="00F14284" w:rsidRDefault="006456BA" w:rsidP="003776D9">
                        <w:pPr>
                          <w:rPr>
                            <w:rFonts w:ascii="Ubuntu" w:hAnsi="Ubuntu"/>
                            <w:color w:val="E1CAB5"/>
                            <w:sz w:val="24"/>
                            <w:szCs w:val="24"/>
                          </w:rPr>
                        </w:pPr>
                        <w:r w:rsidRPr="00F14284">
                          <w:rPr>
                            <w:rFonts w:ascii="Ubuntu" w:hAnsi="Ubuntu"/>
                            <w:color w:val="E1CAB5"/>
                            <w:sz w:val="24"/>
                            <w:szCs w:val="24"/>
                          </w:rPr>
                          <w:t>Monitor impact of US Market for first hour of Trading day.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DAEF02A" wp14:editId="04634523">
                <wp:simplePos x="0" y="0"/>
                <wp:positionH relativeFrom="column">
                  <wp:posOffset>152400</wp:posOffset>
                </wp:positionH>
                <wp:positionV relativeFrom="paragraph">
                  <wp:posOffset>18642965</wp:posOffset>
                </wp:positionV>
                <wp:extent cx="7772400" cy="949325"/>
                <wp:effectExtent l="0" t="0" r="0" b="3175"/>
                <wp:wrapNone/>
                <wp:docPr id="21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772400" cy="949325"/>
                        </a:xfrm>
                        <a:prstGeom prst="rect">
                          <a:avLst/>
                        </a:prstGeom>
                        <a:solidFill>
                          <a:srgbClr val="7600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76CDF0" id="Rectangle 14" o:spid="_x0000_s1026" style="position:absolute;margin-left:12pt;margin-top:1467.95pt;width:612pt;height:74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" fillcolor="#760000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AEA65B6" wp14:editId="154D4DC2">
                <wp:simplePos x="0" y="0"/>
                <wp:positionH relativeFrom="column">
                  <wp:posOffset>2838450</wp:posOffset>
                </wp:positionH>
                <wp:positionV relativeFrom="paragraph">
                  <wp:posOffset>18899505</wp:posOffset>
                </wp:positionV>
                <wp:extent cx="262890" cy="429260"/>
                <wp:effectExtent l="0" t="0" r="22860" b="27940"/>
                <wp:wrapNone/>
                <wp:docPr id="22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2890" cy="429260"/>
                        </a:xfrm>
                        <a:custGeom>
                          <a:avLst/>
                          <a:gdLst>
                            <a:gd name="T0" fmla="+- 0 10967 10704"/>
                            <a:gd name="T1" fmla="*/ T0 w 414"/>
                            <a:gd name="T2" fmla="+- 0 15209 14749"/>
                            <a:gd name="T3" fmla="*/ 15209 h 676"/>
                            <a:gd name="T4" fmla="+- 0 10851 10704"/>
                            <a:gd name="T5" fmla="*/ T4 w 414"/>
                            <a:gd name="T6" fmla="+- 0 15209 14749"/>
                            <a:gd name="T7" fmla="*/ 15209 h 676"/>
                            <a:gd name="T8" fmla="+- 0 10946 10704"/>
                            <a:gd name="T9" fmla="*/ T8 w 414"/>
                            <a:gd name="T10" fmla="+- 0 15424 14749"/>
                            <a:gd name="T11" fmla="*/ 15424 h 676"/>
                            <a:gd name="T12" fmla="+- 0 11044 10704"/>
                            <a:gd name="T13" fmla="*/ T12 w 414"/>
                            <a:gd name="T14" fmla="+- 0 15381 14749"/>
                            <a:gd name="T15" fmla="*/ 15381 h 676"/>
                            <a:gd name="T16" fmla="+- 0 10967 10704"/>
                            <a:gd name="T17" fmla="*/ T16 w 414"/>
                            <a:gd name="T18" fmla="+- 0 15209 14749"/>
                            <a:gd name="T19" fmla="*/ 15209 h 676"/>
                            <a:gd name="T20" fmla="+- 0 10704 10704"/>
                            <a:gd name="T21" fmla="*/ T20 w 414"/>
                            <a:gd name="T22" fmla="+- 0 14749 14749"/>
                            <a:gd name="T23" fmla="*/ 14749 h 676"/>
                            <a:gd name="T24" fmla="+- 0 10739 10704"/>
                            <a:gd name="T25" fmla="*/ T24 w 414"/>
                            <a:gd name="T26" fmla="+- 0 15337 14749"/>
                            <a:gd name="T27" fmla="*/ 15337 h 676"/>
                            <a:gd name="T28" fmla="+- 0 10851 10704"/>
                            <a:gd name="T29" fmla="*/ T28 w 414"/>
                            <a:gd name="T30" fmla="+- 0 15209 14749"/>
                            <a:gd name="T31" fmla="*/ 15209 h 676"/>
                            <a:gd name="T32" fmla="+- 0 10967 10704"/>
                            <a:gd name="T33" fmla="*/ T32 w 414"/>
                            <a:gd name="T34" fmla="+- 0 15209 14749"/>
                            <a:gd name="T35" fmla="*/ 15209 h 676"/>
                            <a:gd name="T36" fmla="+- 0 10948 10704"/>
                            <a:gd name="T37" fmla="*/ T36 w 414"/>
                            <a:gd name="T38" fmla="+- 0 15166 14749"/>
                            <a:gd name="T39" fmla="*/ 15166 h 676"/>
                            <a:gd name="T40" fmla="+- 0 11114 10704"/>
                            <a:gd name="T41" fmla="*/ T40 w 414"/>
                            <a:gd name="T42" fmla="+- 0 15166 14749"/>
                            <a:gd name="T43" fmla="*/ 15166 h 676"/>
                            <a:gd name="T44" fmla="+- 0 10704 10704"/>
                            <a:gd name="T45" fmla="*/ T44 w 414"/>
                            <a:gd name="T46" fmla="+- 0 14749 14749"/>
                            <a:gd name="T47" fmla="*/ 14749 h 676"/>
                            <a:gd name="T48" fmla="+- 0 11114 10704"/>
                            <a:gd name="T49" fmla="*/ T48 w 414"/>
                            <a:gd name="T50" fmla="+- 0 15166 14749"/>
                            <a:gd name="T51" fmla="*/ 15166 h 676"/>
                            <a:gd name="T52" fmla="+- 0 10948 10704"/>
                            <a:gd name="T53" fmla="*/ T52 w 414"/>
                            <a:gd name="T54" fmla="+- 0 15166 14749"/>
                            <a:gd name="T55" fmla="*/ 15166 h 676"/>
                            <a:gd name="T56" fmla="+- 0 11117 10704"/>
                            <a:gd name="T57" fmla="*/ T56 w 414"/>
                            <a:gd name="T58" fmla="+- 0 15169 14749"/>
                            <a:gd name="T59" fmla="*/ 15169 h 676"/>
                            <a:gd name="T60" fmla="+- 0 11114 10704"/>
                            <a:gd name="T61" fmla="*/ T60 w 414"/>
                            <a:gd name="T62" fmla="+- 0 15166 14749"/>
                            <a:gd name="T63" fmla="*/ 15166 h 6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414" h="676">
                              <a:moveTo>
                                <a:pt x="263" y="460"/>
                              </a:moveTo>
                              <a:lnTo>
                                <a:pt x="147" y="460"/>
                              </a:lnTo>
                              <a:lnTo>
                                <a:pt x="242" y="675"/>
                              </a:lnTo>
                              <a:lnTo>
                                <a:pt x="340" y="632"/>
                              </a:lnTo>
                              <a:lnTo>
                                <a:pt x="263" y="46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35" y="588"/>
                              </a:lnTo>
                              <a:lnTo>
                                <a:pt x="147" y="460"/>
                              </a:lnTo>
                              <a:lnTo>
                                <a:pt x="263" y="460"/>
                              </a:lnTo>
                              <a:lnTo>
                                <a:pt x="244" y="417"/>
                              </a:lnTo>
                              <a:lnTo>
                                <a:pt x="410" y="417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410" y="417"/>
                              </a:moveTo>
                              <a:lnTo>
                                <a:pt x="244" y="417"/>
                              </a:lnTo>
                              <a:lnTo>
                                <a:pt x="413" y="420"/>
                              </a:lnTo>
                              <a:lnTo>
                                <a:pt x="410" y="41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E60B6C" id="AutoShape 13" o:spid="_x0000_s1026" style="position:absolute;margin-left:223.5pt;margin-top:1488.15pt;width:20.7pt;height:33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14,6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" path="m263,460r-116,l242,675r98,-43l263,460xm,l35,588,147,460r116,l244,417r166,l,xm410,417r-166,l413,420r-3,-3xe">
                <v:path arrowok="t" o:connecttype="custom" o:connectlocs="167005,9657715;93345,9657715;153670,9794240;215900,9766935;167005,9657715;0,9365615;22225,9738995;93345,9657715;167005,9657715;154940,9630410;260350,9630410;0,9365615;260350,9630410;154940,9630410;262255,9632315;260350,9630410" o:connectangles="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A03E216" wp14:editId="5DE7F40A">
                <wp:simplePos x="0" y="0"/>
                <wp:positionH relativeFrom="column">
                  <wp:posOffset>621665</wp:posOffset>
                </wp:positionH>
                <wp:positionV relativeFrom="paragraph">
                  <wp:posOffset>18805525</wp:posOffset>
                </wp:positionV>
                <wp:extent cx="2216785" cy="397510"/>
                <wp:effectExtent l="0" t="0" r="12065" b="2540"/>
                <wp:wrapNone/>
                <wp:docPr id="23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16785" cy="397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6456BA" w:rsidRDefault="006456BA" w:rsidP="00D822A0">
                            <w:pPr>
                              <w:spacing w:before="20"/>
                              <w:ind w:left="20"/>
                              <w:rPr>
                                <w:b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48"/>
                              </w:rPr>
                              <w:t>Bretcrown.com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03E216" id="Text Box 4" o:spid="_x0000_s1046" type="#_x0000_t202" style="position:absolute;margin-left:48.95pt;margin-top:1480.75pt;width:174.55pt;height:31.3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" filled="f" stroked="f">
                <v:textbox inset="0,0,0,0">
                  <w:txbxContent>
                    <w:p w:rsidR="006456BA" w:rsidRDefault="006456BA" w:rsidP="00D822A0">
                      <w:pPr>
                        <w:spacing w:before="20"/>
                        <w:ind w:left="20"/>
                        <w:rPr>
                          <w:b/>
                          <w:sz w:val="48"/>
                        </w:rPr>
                      </w:pPr>
                      <w:r>
                        <w:rPr>
                          <w:b/>
                          <w:color w:val="FFFFFF"/>
                          <w:sz w:val="48"/>
                        </w:rPr>
                        <w:t>Bretcrown.com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47581749" wp14:editId="2689FED3">
                <wp:simplePos x="0" y="0"/>
                <wp:positionH relativeFrom="column">
                  <wp:posOffset>599440</wp:posOffset>
                </wp:positionH>
                <wp:positionV relativeFrom="paragraph">
                  <wp:posOffset>10062845</wp:posOffset>
                </wp:positionV>
                <wp:extent cx="3317240" cy="8282305"/>
                <wp:effectExtent l="0" t="0" r="0" b="4445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17240" cy="8282305"/>
                          <a:chOff x="0" y="0"/>
                          <a:chExt cx="3317359" cy="8282762"/>
                        </a:xfrm>
                      </wpg:grpSpPr>
                      <wpg:grpSp>
                        <wpg:cNvPr id="15" name="Group 15"/>
                        <wpg:cNvGrpSpPr/>
                        <wpg:grpSpPr>
                          <a:xfrm>
                            <a:off x="85061" y="0"/>
                            <a:ext cx="3232298" cy="5029200"/>
                            <a:chOff x="0" y="0"/>
                            <a:chExt cx="4822975" cy="3710340"/>
                          </a:xfrm>
                        </wpg:grpSpPr>
                        <wps:wsp>
                          <wps:cNvPr id="219" name="Text Box 219"/>
                          <wps:cNvSpPr txBox="1"/>
                          <wps:spPr>
                            <a:xfrm>
                              <a:off x="0" y="1860698"/>
                              <a:ext cx="4167505" cy="3930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456BA" w:rsidRPr="00DB06FF" w:rsidRDefault="006456BA" w:rsidP="003F5695">
                                <w:pPr>
                                  <w:rPr>
                                    <w:rFonts w:ascii="Ubuntu" w:hAnsi="Ubuntu"/>
                                    <w:color w:val="E1CAB5"/>
                                    <w:spacing w:val="8"/>
                                    <w:sz w:val="34"/>
                                    <w:szCs w:val="34"/>
                                  </w:rPr>
                                </w:pPr>
                                <w:r w:rsidRPr="00BB60D4">
                                  <w:rPr>
                                    <w:rFonts w:ascii="Ubuntu" w:hAnsi="Ubuntu"/>
                                    <w:color w:val="E1CAB5"/>
                                    <w:spacing w:val="8"/>
                                    <w:sz w:val="34"/>
                                    <w:szCs w:val="34"/>
                                  </w:rPr>
                                  <w:t xml:space="preserve">Key Trading Strategy No </w:t>
                                </w:r>
                                <w:r>
                                  <w:rPr>
                                    <w:rFonts w:ascii="Ubuntu" w:hAnsi="Ubuntu"/>
                                    <w:color w:val="E1CAB5"/>
                                    <w:spacing w:val="8"/>
                                    <w:sz w:val="34"/>
                                    <w:szCs w:val="34"/>
                                  </w:rPr>
                                  <w:t>9</w:t>
                                </w:r>
                                <w:r w:rsidRPr="00BB60D4">
                                  <w:rPr>
                                    <w:rFonts w:ascii="Ubuntu" w:hAnsi="Ubuntu"/>
                                    <w:color w:val="E1CAB5"/>
                                    <w:spacing w:val="8"/>
                                    <w:sz w:val="34"/>
                                    <w:szCs w:val="34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0" name="Text Box 220"/>
                          <wps:cNvSpPr txBox="1"/>
                          <wps:spPr>
                            <a:xfrm>
                              <a:off x="457145" y="2141515"/>
                              <a:ext cx="4223024" cy="60397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456BA" w:rsidRPr="003F5695" w:rsidRDefault="006456BA" w:rsidP="003F5695">
                                <w:pPr>
                                  <w:rPr>
                                    <w:rFonts w:ascii="Ubuntu" w:hAnsi="Ubuntu"/>
                                    <w:color w:val="E1CAB5"/>
                                    <w:sz w:val="24"/>
                                    <w:szCs w:val="24"/>
                                  </w:rPr>
                                </w:pPr>
                                <w:r w:rsidRPr="003F5695">
                                  <w:rPr>
                                    <w:rFonts w:ascii="Ubuntu" w:hAnsi="Ubuntu"/>
                                    <w:color w:val="E1CAB5"/>
                                    <w:sz w:val="24"/>
                                    <w:szCs w:val="24"/>
                                  </w:rPr>
                                  <w:t>Do not hesitate to leave a Trade open overnight if you believe it will prove positive.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1" name="Text Box 221"/>
                          <wps:cNvSpPr txBox="1"/>
                          <wps:spPr>
                            <a:xfrm>
                              <a:off x="0" y="2892056"/>
                              <a:ext cx="4167505" cy="3930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456BA" w:rsidRPr="00DB06FF" w:rsidRDefault="006456BA" w:rsidP="003F5695">
                                <w:pPr>
                                  <w:rPr>
                                    <w:rFonts w:ascii="Ubuntu" w:hAnsi="Ubuntu"/>
                                    <w:color w:val="E1CAB5"/>
                                    <w:spacing w:val="8"/>
                                    <w:sz w:val="34"/>
                                    <w:szCs w:val="34"/>
                                  </w:rPr>
                                </w:pPr>
                                <w:r w:rsidRPr="00BB60D4">
                                  <w:rPr>
                                    <w:rFonts w:ascii="Ubuntu" w:hAnsi="Ubuntu"/>
                                    <w:color w:val="E1CAB5"/>
                                    <w:spacing w:val="8"/>
                                    <w:sz w:val="34"/>
                                    <w:szCs w:val="34"/>
                                  </w:rPr>
                                  <w:t xml:space="preserve">Key Trading Strategy No </w:t>
                                </w:r>
                                <w:r>
                                  <w:rPr>
                                    <w:rFonts w:ascii="Ubuntu" w:hAnsi="Ubuntu"/>
                                    <w:color w:val="E1CAB5"/>
                                    <w:spacing w:val="8"/>
                                    <w:sz w:val="34"/>
                                    <w:szCs w:val="34"/>
                                  </w:rPr>
                                  <w:t>10</w:t>
                                </w:r>
                                <w:r w:rsidRPr="00BB60D4">
                                  <w:rPr>
                                    <w:rFonts w:ascii="Ubuntu" w:hAnsi="Ubuntu"/>
                                    <w:color w:val="E1CAB5"/>
                                    <w:spacing w:val="8"/>
                                    <w:sz w:val="34"/>
                                    <w:szCs w:val="34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2" name="Text Box 222"/>
                          <wps:cNvSpPr txBox="1"/>
                          <wps:spPr>
                            <a:xfrm>
                              <a:off x="457124" y="3141507"/>
                              <a:ext cx="4111629" cy="56883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456BA" w:rsidRPr="003F5695" w:rsidRDefault="006456BA" w:rsidP="003F5695">
                                <w:pPr>
                                  <w:rPr>
                                    <w:rFonts w:ascii="Ubuntu" w:hAnsi="Ubuntu"/>
                                    <w:color w:val="E1CAB5"/>
                                    <w:sz w:val="24"/>
                                    <w:szCs w:val="24"/>
                                  </w:rPr>
                                </w:pPr>
                                <w:r w:rsidRPr="003F5695">
                                  <w:rPr>
                                    <w:rFonts w:ascii="Ubuntu" w:hAnsi="Ubuntu"/>
                                    <w:color w:val="E1CAB5"/>
                                    <w:sz w:val="24"/>
                                    <w:szCs w:val="24"/>
                                  </w:rPr>
                                  <w:t>Do not lose sight of the fact that profitable Trades include both Buy &amp; Sell.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5" name="Text Box 215"/>
                          <wps:cNvSpPr txBox="1"/>
                          <wps:spPr>
                            <a:xfrm>
                              <a:off x="0" y="0"/>
                              <a:ext cx="4167505" cy="3930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456BA" w:rsidRPr="00DB06FF" w:rsidRDefault="006456BA" w:rsidP="003F5695">
                                <w:pPr>
                                  <w:rPr>
                                    <w:rFonts w:ascii="Ubuntu" w:hAnsi="Ubuntu"/>
                                    <w:color w:val="E1CAB5"/>
                                    <w:spacing w:val="8"/>
                                    <w:sz w:val="34"/>
                                    <w:szCs w:val="34"/>
                                  </w:rPr>
                                </w:pPr>
                                <w:r w:rsidRPr="00BB60D4">
                                  <w:rPr>
                                    <w:rFonts w:ascii="Ubuntu" w:hAnsi="Ubuntu"/>
                                    <w:color w:val="E1CAB5"/>
                                    <w:spacing w:val="8"/>
                                    <w:sz w:val="34"/>
                                    <w:szCs w:val="34"/>
                                  </w:rPr>
                                  <w:t xml:space="preserve">Key Trading Strategy No </w:t>
                                </w:r>
                                <w:r>
                                  <w:rPr>
                                    <w:rFonts w:ascii="Ubuntu" w:hAnsi="Ubuntu"/>
                                    <w:color w:val="E1CAB5"/>
                                    <w:spacing w:val="8"/>
                                    <w:sz w:val="34"/>
                                    <w:szCs w:val="34"/>
                                  </w:rPr>
                                  <w:t>7</w:t>
                                </w:r>
                                <w:r w:rsidRPr="00BB60D4">
                                  <w:rPr>
                                    <w:rFonts w:ascii="Ubuntu" w:hAnsi="Ubuntu"/>
                                    <w:color w:val="E1CAB5"/>
                                    <w:spacing w:val="8"/>
                                    <w:sz w:val="34"/>
                                    <w:szCs w:val="34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6" name="Text Box 216"/>
                          <wps:cNvSpPr txBox="1"/>
                          <wps:spPr>
                            <a:xfrm>
                              <a:off x="457166" y="273430"/>
                              <a:ext cx="4365809" cy="4667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456BA" w:rsidRPr="003F5695" w:rsidRDefault="006456BA" w:rsidP="003F5695">
                                <w:pPr>
                                  <w:rPr>
                                    <w:rFonts w:ascii="Ubuntu" w:hAnsi="Ubuntu"/>
                                    <w:color w:val="E1CAB5"/>
                                    <w:sz w:val="24"/>
                                    <w:szCs w:val="24"/>
                                  </w:rPr>
                                </w:pPr>
                                <w:r w:rsidRPr="003F5695">
                                  <w:rPr>
                                    <w:rFonts w:ascii="Ubuntu" w:hAnsi="Ubuntu"/>
                                    <w:color w:val="E1CAB5"/>
                                    <w:sz w:val="24"/>
                                    <w:szCs w:val="24"/>
                                  </w:rPr>
                                  <w:t>Close unprofitable positions quickly – do not allow them to hurt you.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7" name="Text Box 217"/>
                          <wps:cNvSpPr txBox="1"/>
                          <wps:spPr>
                            <a:xfrm>
                              <a:off x="0" y="914400"/>
                              <a:ext cx="4167505" cy="3930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456BA" w:rsidRPr="00DB06FF" w:rsidRDefault="006456BA" w:rsidP="003F5695">
                                <w:pPr>
                                  <w:rPr>
                                    <w:rFonts w:ascii="Ubuntu" w:hAnsi="Ubuntu"/>
                                    <w:color w:val="E1CAB5"/>
                                    <w:spacing w:val="8"/>
                                    <w:sz w:val="34"/>
                                    <w:szCs w:val="34"/>
                                  </w:rPr>
                                </w:pPr>
                                <w:r w:rsidRPr="00BB60D4">
                                  <w:rPr>
                                    <w:rFonts w:ascii="Ubuntu" w:hAnsi="Ubuntu"/>
                                    <w:color w:val="E1CAB5"/>
                                    <w:spacing w:val="8"/>
                                    <w:sz w:val="34"/>
                                    <w:szCs w:val="34"/>
                                  </w:rPr>
                                  <w:t xml:space="preserve">Key Trading Strategy No </w:t>
                                </w:r>
                                <w:r>
                                  <w:rPr>
                                    <w:rFonts w:ascii="Ubuntu" w:hAnsi="Ubuntu"/>
                                    <w:color w:val="E1CAB5"/>
                                    <w:spacing w:val="8"/>
                                    <w:sz w:val="34"/>
                                    <w:szCs w:val="34"/>
                                  </w:rPr>
                                  <w:t>8</w:t>
                                </w:r>
                                <w:r w:rsidRPr="00BB60D4">
                                  <w:rPr>
                                    <w:rFonts w:ascii="Ubuntu" w:hAnsi="Ubuntu"/>
                                    <w:color w:val="E1CAB5"/>
                                    <w:spacing w:val="8"/>
                                    <w:sz w:val="34"/>
                                    <w:szCs w:val="34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8" name="Text Box 218"/>
                          <wps:cNvSpPr txBox="1"/>
                          <wps:spPr>
                            <a:xfrm>
                              <a:off x="457145" y="1176959"/>
                              <a:ext cx="4111968" cy="57231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456BA" w:rsidRPr="003F5695" w:rsidRDefault="006456BA" w:rsidP="003F5695">
                                <w:pPr>
                                  <w:rPr>
                                    <w:rFonts w:ascii="Ubuntu" w:hAnsi="Ubuntu"/>
                                    <w:color w:val="E1CAB5"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3F5695">
                                  <w:rPr>
                                    <w:rFonts w:ascii="Ubuntu" w:hAnsi="Ubuntu"/>
                                    <w:color w:val="E1CAB5"/>
                                    <w:sz w:val="24"/>
                                    <w:szCs w:val="24"/>
                                  </w:rPr>
                                  <w:t>Utilise</w:t>
                                </w:r>
                                <w:proofErr w:type="spellEnd"/>
                                <w:r w:rsidRPr="003F5695">
                                  <w:rPr>
                                    <w:rFonts w:ascii="Ubuntu" w:hAnsi="Ubuntu"/>
                                    <w:color w:val="E1CAB5"/>
                                    <w:sz w:val="24"/>
                                    <w:szCs w:val="24"/>
                                  </w:rPr>
                                  <w:t xml:space="preserve"> important indicators like Bollinger Bands, Pivot Point, Oscillators.</w:t>
                                </w:r>
                              </w:p>
                              <w:p w:rsidR="006456BA" w:rsidRPr="003F5695" w:rsidRDefault="006456BA" w:rsidP="003F5695">
                                <w:pPr>
                                  <w:rPr>
                                    <w:rFonts w:ascii="Ubuntu" w:hAnsi="Ubuntu"/>
                                    <w:color w:val="E1CAB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" name="Group 16"/>
                        <wpg:cNvGrpSpPr/>
                        <wpg:grpSpPr>
                          <a:xfrm>
                            <a:off x="0" y="5029200"/>
                            <a:ext cx="3216610" cy="3253562"/>
                            <a:chOff x="-8318" y="0"/>
                            <a:chExt cx="4665399" cy="2495294"/>
                          </a:xfrm>
                        </wpg:grpSpPr>
                        <wps:wsp>
                          <wps:cNvPr id="223" name="Text Box 223"/>
                          <wps:cNvSpPr txBox="1"/>
                          <wps:spPr>
                            <a:xfrm>
                              <a:off x="0" y="0"/>
                              <a:ext cx="4167505" cy="3930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456BA" w:rsidRPr="00DB06FF" w:rsidRDefault="006456BA" w:rsidP="003F5695">
                                <w:pPr>
                                  <w:rPr>
                                    <w:rFonts w:ascii="Ubuntu" w:hAnsi="Ubuntu"/>
                                    <w:color w:val="E1CAB5"/>
                                    <w:spacing w:val="8"/>
                                    <w:sz w:val="34"/>
                                    <w:szCs w:val="34"/>
                                  </w:rPr>
                                </w:pPr>
                                <w:r w:rsidRPr="00BB60D4">
                                  <w:rPr>
                                    <w:rFonts w:ascii="Ubuntu" w:hAnsi="Ubuntu"/>
                                    <w:color w:val="E1CAB5"/>
                                    <w:spacing w:val="8"/>
                                    <w:sz w:val="34"/>
                                    <w:szCs w:val="34"/>
                                  </w:rPr>
                                  <w:t xml:space="preserve">Key Trading Strategy No </w:t>
                                </w:r>
                                <w:r>
                                  <w:rPr>
                                    <w:rFonts w:ascii="Ubuntu" w:hAnsi="Ubuntu"/>
                                    <w:color w:val="E1CAB5"/>
                                    <w:spacing w:val="8"/>
                                    <w:sz w:val="34"/>
                                    <w:szCs w:val="34"/>
                                  </w:rPr>
                                  <w:t>11</w:t>
                                </w:r>
                                <w:r w:rsidRPr="00BB60D4">
                                  <w:rPr>
                                    <w:rFonts w:ascii="Ubuntu" w:hAnsi="Ubuntu"/>
                                    <w:color w:val="E1CAB5"/>
                                    <w:spacing w:val="8"/>
                                    <w:sz w:val="34"/>
                                    <w:szCs w:val="34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4" name="Text Box 224"/>
                          <wps:cNvSpPr txBox="1"/>
                          <wps:spPr>
                            <a:xfrm>
                              <a:off x="457178" y="315284"/>
                              <a:ext cx="4199903" cy="4667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456BA" w:rsidRPr="003B5853" w:rsidRDefault="006456BA" w:rsidP="003F5695">
                                <w:pPr>
                                  <w:rPr>
                                    <w:rFonts w:ascii="Ubuntu" w:hAnsi="Ubuntu"/>
                                    <w:color w:val="E1CAB5"/>
                                    <w:sz w:val="24"/>
                                    <w:szCs w:val="24"/>
                                  </w:rPr>
                                </w:pPr>
                                <w:r w:rsidRPr="003B5853">
                                  <w:rPr>
                                    <w:rFonts w:ascii="Ubuntu" w:hAnsi="Ubuntu"/>
                                    <w:color w:val="E1CAB5"/>
                                    <w:sz w:val="24"/>
                                    <w:szCs w:val="24"/>
                                  </w:rPr>
                                  <w:t>When Buying Crude Buy Brent.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5" name="Text Box 225"/>
                          <wps:cNvSpPr txBox="1"/>
                          <wps:spPr>
                            <a:xfrm>
                              <a:off x="7" y="788008"/>
                              <a:ext cx="4167506" cy="3930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456BA" w:rsidRPr="00DB06FF" w:rsidRDefault="006456BA" w:rsidP="003F5695">
                                <w:pPr>
                                  <w:rPr>
                                    <w:rFonts w:ascii="Ubuntu" w:hAnsi="Ubuntu"/>
                                    <w:color w:val="E1CAB5"/>
                                    <w:spacing w:val="8"/>
                                    <w:sz w:val="34"/>
                                    <w:szCs w:val="34"/>
                                  </w:rPr>
                                </w:pPr>
                                <w:r w:rsidRPr="00BB60D4">
                                  <w:rPr>
                                    <w:rFonts w:ascii="Ubuntu" w:hAnsi="Ubuntu"/>
                                    <w:color w:val="E1CAB5"/>
                                    <w:spacing w:val="8"/>
                                    <w:sz w:val="34"/>
                                    <w:szCs w:val="34"/>
                                  </w:rPr>
                                  <w:t xml:space="preserve">Key Trading Strategy No </w:t>
                                </w:r>
                                <w:r>
                                  <w:rPr>
                                    <w:rFonts w:ascii="Ubuntu" w:hAnsi="Ubuntu"/>
                                    <w:color w:val="E1CAB5"/>
                                    <w:spacing w:val="8"/>
                                    <w:sz w:val="34"/>
                                    <w:szCs w:val="34"/>
                                  </w:rPr>
                                  <w:t>12</w:t>
                                </w:r>
                                <w:r w:rsidRPr="00BB60D4">
                                  <w:rPr>
                                    <w:rFonts w:ascii="Ubuntu" w:hAnsi="Ubuntu"/>
                                    <w:color w:val="E1CAB5"/>
                                    <w:spacing w:val="8"/>
                                    <w:sz w:val="34"/>
                                    <w:szCs w:val="34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6" name="Text Box 226"/>
                          <wps:cNvSpPr txBox="1"/>
                          <wps:spPr>
                            <a:xfrm>
                              <a:off x="520923" y="1073669"/>
                              <a:ext cx="4017236" cy="38599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456BA" w:rsidRPr="003B5853" w:rsidRDefault="006456BA" w:rsidP="003F5695">
                                <w:pPr>
                                  <w:rPr>
                                    <w:rFonts w:ascii="Ubuntu" w:hAnsi="Ubuntu"/>
                                    <w:color w:val="E1CAB5"/>
                                    <w:sz w:val="24"/>
                                    <w:szCs w:val="24"/>
                                  </w:rPr>
                                </w:pPr>
                                <w:r w:rsidRPr="003B5853">
                                  <w:rPr>
                                    <w:rFonts w:ascii="Ubuntu" w:hAnsi="Ubuntu"/>
                                    <w:color w:val="E1CAB5"/>
                                    <w:sz w:val="24"/>
                                    <w:szCs w:val="24"/>
                                  </w:rPr>
                                  <w:t>When Selling Crude Sell WTI.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7" name="Text Box 227"/>
                          <wps:cNvSpPr txBox="1"/>
                          <wps:spPr>
                            <a:xfrm>
                              <a:off x="-8318" y="1479225"/>
                              <a:ext cx="4167506" cy="3930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456BA" w:rsidRPr="00DB06FF" w:rsidRDefault="006456BA" w:rsidP="003F5695">
                                <w:pPr>
                                  <w:rPr>
                                    <w:rFonts w:ascii="Ubuntu" w:hAnsi="Ubuntu"/>
                                    <w:color w:val="E1CAB5"/>
                                    <w:spacing w:val="8"/>
                                    <w:sz w:val="34"/>
                                    <w:szCs w:val="34"/>
                                  </w:rPr>
                                </w:pPr>
                                <w:r w:rsidRPr="00BB60D4">
                                  <w:rPr>
                                    <w:rFonts w:ascii="Ubuntu" w:hAnsi="Ubuntu"/>
                                    <w:color w:val="E1CAB5"/>
                                    <w:spacing w:val="8"/>
                                    <w:sz w:val="34"/>
                                    <w:szCs w:val="34"/>
                                  </w:rPr>
                                  <w:t xml:space="preserve">Key Trading Strategy No </w:t>
                                </w:r>
                                <w:r>
                                  <w:rPr>
                                    <w:rFonts w:ascii="Ubuntu" w:hAnsi="Ubuntu"/>
                                    <w:color w:val="E1CAB5"/>
                                    <w:spacing w:val="8"/>
                                    <w:sz w:val="34"/>
                                    <w:szCs w:val="34"/>
                                  </w:rPr>
                                  <w:t>13</w:t>
                                </w:r>
                                <w:r w:rsidRPr="00BB60D4">
                                  <w:rPr>
                                    <w:rFonts w:ascii="Ubuntu" w:hAnsi="Ubuntu"/>
                                    <w:color w:val="E1CAB5"/>
                                    <w:spacing w:val="8"/>
                                    <w:sz w:val="34"/>
                                    <w:szCs w:val="34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8" name="Text Box 228"/>
                          <wps:cNvSpPr txBox="1"/>
                          <wps:spPr>
                            <a:xfrm>
                              <a:off x="457185" y="1742907"/>
                              <a:ext cx="4028165" cy="75238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456BA" w:rsidRPr="003B5853" w:rsidRDefault="006456BA" w:rsidP="003F5695">
                                <w:pPr>
                                  <w:rPr>
                                    <w:rFonts w:ascii="Ubuntu" w:hAnsi="Ubuntu"/>
                                    <w:color w:val="E1CAB5"/>
                                    <w:sz w:val="24"/>
                                    <w:szCs w:val="24"/>
                                  </w:rPr>
                                </w:pPr>
                                <w:r w:rsidRPr="003B5853">
                                  <w:rPr>
                                    <w:rFonts w:ascii="Ubuntu" w:hAnsi="Ubuntu"/>
                                    <w:color w:val="E1CAB5"/>
                                    <w:sz w:val="24"/>
                                    <w:szCs w:val="24"/>
                                  </w:rPr>
                                  <w:t>Hedge your positions if it is wise to do so taking profit and holding the others open until the next upswing.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7581749" id="Group 18" o:spid="_x0000_s1047" style="position:absolute;margin-left:47.2pt;margin-top:792.35pt;width:261.2pt;height:652.15pt;z-index:251679744" coordsize="33173,828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">
                <v:group id="Group 15" o:spid="_x0000_s1048" style="position:absolute;left:850;width:32323;height:50292" coordsize="48229,37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 id="Text Box 219" o:spid="_x0000_s1049" type="#_x0000_t202" style="position:absolute;top:18606;width:41675;height:3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" filled="f" stroked="f" strokeweight=".5pt">
                    <v:textbox>
                      <w:txbxContent>
                        <w:p w:rsidR="006456BA" w:rsidRPr="00DB06FF" w:rsidRDefault="006456BA" w:rsidP="003F5695">
                          <w:pPr>
                            <w:rPr>
                              <w:rFonts w:ascii="Ubuntu" w:hAnsi="Ubuntu"/>
                              <w:color w:val="E1CAB5"/>
                              <w:spacing w:val="8"/>
                              <w:sz w:val="34"/>
                              <w:szCs w:val="34"/>
                            </w:rPr>
                          </w:pPr>
                          <w:r w:rsidRPr="00BB60D4">
                            <w:rPr>
                              <w:rFonts w:ascii="Ubuntu" w:hAnsi="Ubuntu"/>
                              <w:color w:val="E1CAB5"/>
                              <w:spacing w:val="8"/>
                              <w:sz w:val="34"/>
                              <w:szCs w:val="34"/>
                            </w:rPr>
                            <w:t xml:space="preserve">Key Trading Strategy No </w:t>
                          </w:r>
                          <w:r>
                            <w:rPr>
                              <w:rFonts w:ascii="Ubuntu" w:hAnsi="Ubuntu"/>
                              <w:color w:val="E1CAB5"/>
                              <w:spacing w:val="8"/>
                              <w:sz w:val="34"/>
                              <w:szCs w:val="34"/>
                            </w:rPr>
                            <w:t>9</w:t>
                          </w:r>
                          <w:r w:rsidRPr="00BB60D4">
                            <w:rPr>
                              <w:rFonts w:ascii="Ubuntu" w:hAnsi="Ubuntu"/>
                              <w:color w:val="E1CAB5"/>
                              <w:spacing w:val="8"/>
                              <w:sz w:val="34"/>
                              <w:szCs w:val="34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220" o:spid="_x0000_s1050" type="#_x0000_t202" style="position:absolute;left:4571;top:21415;width:42230;height:6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" filled="f" stroked="f" strokeweight=".5pt">
                    <v:textbox>
                      <w:txbxContent>
                        <w:p w:rsidR="006456BA" w:rsidRPr="003F5695" w:rsidRDefault="006456BA" w:rsidP="003F5695">
                          <w:pPr>
                            <w:rPr>
                              <w:rFonts w:ascii="Ubuntu" w:hAnsi="Ubuntu"/>
                              <w:color w:val="E1CAB5"/>
                              <w:sz w:val="24"/>
                              <w:szCs w:val="24"/>
                            </w:rPr>
                          </w:pPr>
                          <w:r w:rsidRPr="003F5695">
                            <w:rPr>
                              <w:rFonts w:ascii="Ubuntu" w:hAnsi="Ubuntu"/>
                              <w:color w:val="E1CAB5"/>
                              <w:sz w:val="24"/>
                              <w:szCs w:val="24"/>
                            </w:rPr>
                            <w:t>Do not hesitate to leave a Trade open overnight if you believe it will prove positive.</w:t>
                          </w:r>
                        </w:p>
                      </w:txbxContent>
                    </v:textbox>
                  </v:shape>
                  <v:shape id="Text Box 221" o:spid="_x0000_s1051" type="#_x0000_t202" style="position:absolute;top:28920;width:41675;height:3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JKExQAAANw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" filled="f" stroked="f" strokeweight=".5pt">
                    <v:textbox>
                      <w:txbxContent>
                        <w:p w:rsidR="006456BA" w:rsidRPr="00DB06FF" w:rsidRDefault="006456BA" w:rsidP="003F5695">
                          <w:pPr>
                            <w:rPr>
                              <w:rFonts w:ascii="Ubuntu" w:hAnsi="Ubuntu"/>
                              <w:color w:val="E1CAB5"/>
                              <w:spacing w:val="8"/>
                              <w:sz w:val="34"/>
                              <w:szCs w:val="34"/>
                            </w:rPr>
                          </w:pPr>
                          <w:r w:rsidRPr="00BB60D4">
                            <w:rPr>
                              <w:rFonts w:ascii="Ubuntu" w:hAnsi="Ubuntu"/>
                              <w:color w:val="E1CAB5"/>
                              <w:spacing w:val="8"/>
                              <w:sz w:val="34"/>
                              <w:szCs w:val="34"/>
                            </w:rPr>
                            <w:t xml:space="preserve">Key Trading Strategy No </w:t>
                          </w:r>
                          <w:r>
                            <w:rPr>
                              <w:rFonts w:ascii="Ubuntu" w:hAnsi="Ubuntu"/>
                              <w:color w:val="E1CAB5"/>
                              <w:spacing w:val="8"/>
                              <w:sz w:val="34"/>
                              <w:szCs w:val="34"/>
                            </w:rPr>
                            <w:t>10</w:t>
                          </w:r>
                          <w:r w:rsidRPr="00BB60D4">
                            <w:rPr>
                              <w:rFonts w:ascii="Ubuntu" w:hAnsi="Ubuntu"/>
                              <w:color w:val="E1CAB5"/>
                              <w:spacing w:val="8"/>
                              <w:sz w:val="34"/>
                              <w:szCs w:val="34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222" o:spid="_x0000_s1052" type="#_x0000_t202" style="position:absolute;left:4571;top:31415;width:41116;height:5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" filled="f" stroked="f" strokeweight=".5pt">
                    <v:textbox>
                      <w:txbxContent>
                        <w:p w:rsidR="006456BA" w:rsidRPr="003F5695" w:rsidRDefault="006456BA" w:rsidP="003F5695">
                          <w:pPr>
                            <w:rPr>
                              <w:rFonts w:ascii="Ubuntu" w:hAnsi="Ubuntu"/>
                              <w:color w:val="E1CAB5"/>
                              <w:sz w:val="24"/>
                              <w:szCs w:val="24"/>
                            </w:rPr>
                          </w:pPr>
                          <w:r w:rsidRPr="003F5695">
                            <w:rPr>
                              <w:rFonts w:ascii="Ubuntu" w:hAnsi="Ubuntu"/>
                              <w:color w:val="E1CAB5"/>
                              <w:sz w:val="24"/>
                              <w:szCs w:val="24"/>
                            </w:rPr>
                            <w:t>Do not lose sight of the fact that profitable Trades include both Buy &amp; Sell.</w:t>
                          </w:r>
                        </w:p>
                      </w:txbxContent>
                    </v:textbox>
                  </v:shape>
                  <v:shape id="Text Box 215" o:spid="_x0000_s1053" type="#_x0000_t202" style="position:absolute;width:41675;height:3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" filled="f" stroked="f" strokeweight=".5pt">
                    <v:textbox>
                      <w:txbxContent>
                        <w:p w:rsidR="006456BA" w:rsidRPr="00DB06FF" w:rsidRDefault="006456BA" w:rsidP="003F5695">
                          <w:pPr>
                            <w:rPr>
                              <w:rFonts w:ascii="Ubuntu" w:hAnsi="Ubuntu"/>
                              <w:color w:val="E1CAB5"/>
                              <w:spacing w:val="8"/>
                              <w:sz w:val="34"/>
                              <w:szCs w:val="34"/>
                            </w:rPr>
                          </w:pPr>
                          <w:r w:rsidRPr="00BB60D4">
                            <w:rPr>
                              <w:rFonts w:ascii="Ubuntu" w:hAnsi="Ubuntu"/>
                              <w:color w:val="E1CAB5"/>
                              <w:spacing w:val="8"/>
                              <w:sz w:val="34"/>
                              <w:szCs w:val="34"/>
                            </w:rPr>
                            <w:t xml:space="preserve">Key Trading Strategy No </w:t>
                          </w:r>
                          <w:r>
                            <w:rPr>
                              <w:rFonts w:ascii="Ubuntu" w:hAnsi="Ubuntu"/>
                              <w:color w:val="E1CAB5"/>
                              <w:spacing w:val="8"/>
                              <w:sz w:val="34"/>
                              <w:szCs w:val="34"/>
                            </w:rPr>
                            <w:t>7</w:t>
                          </w:r>
                          <w:r w:rsidRPr="00BB60D4">
                            <w:rPr>
                              <w:rFonts w:ascii="Ubuntu" w:hAnsi="Ubuntu"/>
                              <w:color w:val="E1CAB5"/>
                              <w:spacing w:val="8"/>
                              <w:sz w:val="34"/>
                              <w:szCs w:val="34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216" o:spid="_x0000_s1054" type="#_x0000_t202" style="position:absolute;left:4571;top:2734;width:43658;height:4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" filled="f" stroked="f" strokeweight=".5pt">
                    <v:textbox>
                      <w:txbxContent>
                        <w:p w:rsidR="006456BA" w:rsidRPr="003F5695" w:rsidRDefault="006456BA" w:rsidP="003F5695">
                          <w:pPr>
                            <w:rPr>
                              <w:rFonts w:ascii="Ubuntu" w:hAnsi="Ubuntu"/>
                              <w:color w:val="E1CAB5"/>
                              <w:sz w:val="24"/>
                              <w:szCs w:val="24"/>
                            </w:rPr>
                          </w:pPr>
                          <w:r w:rsidRPr="003F5695">
                            <w:rPr>
                              <w:rFonts w:ascii="Ubuntu" w:hAnsi="Ubuntu"/>
                              <w:color w:val="E1CAB5"/>
                              <w:sz w:val="24"/>
                              <w:szCs w:val="24"/>
                            </w:rPr>
                            <w:t>Close unprofitable positions quickly – do not allow them to hurt you.</w:t>
                          </w:r>
                        </w:p>
                      </w:txbxContent>
                    </v:textbox>
                  </v:shape>
                  <v:shape id="Text Box 217" o:spid="_x0000_s1055" type="#_x0000_t202" style="position:absolute;top:9144;width:41675;height:3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" filled="f" stroked="f" strokeweight=".5pt">
                    <v:textbox>
                      <w:txbxContent>
                        <w:p w:rsidR="006456BA" w:rsidRPr="00DB06FF" w:rsidRDefault="006456BA" w:rsidP="003F5695">
                          <w:pPr>
                            <w:rPr>
                              <w:rFonts w:ascii="Ubuntu" w:hAnsi="Ubuntu"/>
                              <w:color w:val="E1CAB5"/>
                              <w:spacing w:val="8"/>
                              <w:sz w:val="34"/>
                              <w:szCs w:val="34"/>
                            </w:rPr>
                          </w:pPr>
                          <w:r w:rsidRPr="00BB60D4">
                            <w:rPr>
                              <w:rFonts w:ascii="Ubuntu" w:hAnsi="Ubuntu"/>
                              <w:color w:val="E1CAB5"/>
                              <w:spacing w:val="8"/>
                              <w:sz w:val="34"/>
                              <w:szCs w:val="34"/>
                            </w:rPr>
                            <w:t xml:space="preserve">Key Trading Strategy No </w:t>
                          </w:r>
                          <w:r>
                            <w:rPr>
                              <w:rFonts w:ascii="Ubuntu" w:hAnsi="Ubuntu"/>
                              <w:color w:val="E1CAB5"/>
                              <w:spacing w:val="8"/>
                              <w:sz w:val="34"/>
                              <w:szCs w:val="34"/>
                            </w:rPr>
                            <w:t>8</w:t>
                          </w:r>
                          <w:r w:rsidRPr="00BB60D4">
                            <w:rPr>
                              <w:rFonts w:ascii="Ubuntu" w:hAnsi="Ubuntu"/>
                              <w:color w:val="E1CAB5"/>
                              <w:spacing w:val="8"/>
                              <w:sz w:val="34"/>
                              <w:szCs w:val="34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218" o:spid="_x0000_s1056" type="#_x0000_t202" style="position:absolute;left:4571;top:11769;width:41120;height:5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" filled="f" stroked="f" strokeweight=".5pt">
                    <v:textbox>
                      <w:txbxContent>
                        <w:p w:rsidR="006456BA" w:rsidRPr="003F5695" w:rsidRDefault="006456BA" w:rsidP="003F5695">
                          <w:pPr>
                            <w:rPr>
                              <w:rFonts w:ascii="Ubuntu" w:hAnsi="Ubuntu"/>
                              <w:color w:val="E1CAB5"/>
                              <w:sz w:val="24"/>
                              <w:szCs w:val="24"/>
                            </w:rPr>
                          </w:pPr>
                          <w:proofErr w:type="spellStart"/>
                          <w:r w:rsidRPr="003F5695">
                            <w:rPr>
                              <w:rFonts w:ascii="Ubuntu" w:hAnsi="Ubuntu"/>
                              <w:color w:val="E1CAB5"/>
                              <w:sz w:val="24"/>
                              <w:szCs w:val="24"/>
                            </w:rPr>
                            <w:t>Utilise</w:t>
                          </w:r>
                          <w:proofErr w:type="spellEnd"/>
                          <w:r w:rsidRPr="003F5695">
                            <w:rPr>
                              <w:rFonts w:ascii="Ubuntu" w:hAnsi="Ubuntu"/>
                              <w:color w:val="E1CAB5"/>
                              <w:sz w:val="24"/>
                              <w:szCs w:val="24"/>
                            </w:rPr>
                            <w:t xml:space="preserve"> important indicators like Bollinger Bands, Pivot Point, Oscillators.</w:t>
                          </w:r>
                        </w:p>
                        <w:p w:rsidR="006456BA" w:rsidRPr="003F5695" w:rsidRDefault="006456BA" w:rsidP="003F5695">
                          <w:pPr>
                            <w:rPr>
                              <w:rFonts w:ascii="Ubuntu" w:hAnsi="Ubuntu"/>
                              <w:color w:val="E1CAB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</v:group>
                <v:group id="Group 16" o:spid="_x0000_s1057" style="position:absolute;top:50292;width:32166;height:32535" coordorigin="-83" coordsize="46653,2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shape id="Text Box 223" o:spid="_x0000_s1058" type="#_x0000_t202" style="position:absolute;width:41675;height:3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qloxQAAANw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" filled="f" stroked="f" strokeweight=".5pt">
                    <v:textbox>
                      <w:txbxContent>
                        <w:p w:rsidR="006456BA" w:rsidRPr="00DB06FF" w:rsidRDefault="006456BA" w:rsidP="003F5695">
                          <w:pPr>
                            <w:rPr>
                              <w:rFonts w:ascii="Ubuntu" w:hAnsi="Ubuntu"/>
                              <w:color w:val="E1CAB5"/>
                              <w:spacing w:val="8"/>
                              <w:sz w:val="34"/>
                              <w:szCs w:val="34"/>
                            </w:rPr>
                          </w:pPr>
                          <w:r w:rsidRPr="00BB60D4">
                            <w:rPr>
                              <w:rFonts w:ascii="Ubuntu" w:hAnsi="Ubuntu"/>
                              <w:color w:val="E1CAB5"/>
                              <w:spacing w:val="8"/>
                              <w:sz w:val="34"/>
                              <w:szCs w:val="34"/>
                            </w:rPr>
                            <w:t xml:space="preserve">Key Trading Strategy No </w:t>
                          </w:r>
                          <w:r>
                            <w:rPr>
                              <w:rFonts w:ascii="Ubuntu" w:hAnsi="Ubuntu"/>
                              <w:color w:val="E1CAB5"/>
                              <w:spacing w:val="8"/>
                              <w:sz w:val="34"/>
                              <w:szCs w:val="34"/>
                            </w:rPr>
                            <w:t>11</w:t>
                          </w:r>
                          <w:r w:rsidRPr="00BB60D4">
                            <w:rPr>
                              <w:rFonts w:ascii="Ubuntu" w:hAnsi="Ubuntu"/>
                              <w:color w:val="E1CAB5"/>
                              <w:spacing w:val="8"/>
                              <w:sz w:val="34"/>
                              <w:szCs w:val="34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224" o:spid="_x0000_s1059" type="#_x0000_t202" style="position:absolute;left:4571;top:3152;width:41999;height:4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zEcxQAAANw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" filled="f" stroked="f" strokeweight=".5pt">
                    <v:textbox>
                      <w:txbxContent>
                        <w:p w:rsidR="006456BA" w:rsidRPr="003B5853" w:rsidRDefault="006456BA" w:rsidP="003F5695">
                          <w:pPr>
                            <w:rPr>
                              <w:rFonts w:ascii="Ubuntu" w:hAnsi="Ubuntu"/>
                              <w:color w:val="E1CAB5"/>
                              <w:sz w:val="24"/>
                              <w:szCs w:val="24"/>
                            </w:rPr>
                          </w:pPr>
                          <w:r w:rsidRPr="003B5853">
                            <w:rPr>
                              <w:rFonts w:ascii="Ubuntu" w:hAnsi="Ubuntu"/>
                              <w:color w:val="E1CAB5"/>
                              <w:sz w:val="24"/>
                              <w:szCs w:val="24"/>
                            </w:rPr>
                            <w:t>When Buying Crude Buy Brent.</w:t>
                          </w:r>
                        </w:p>
                      </w:txbxContent>
                    </v:textbox>
                  </v:shape>
                  <v:shape id="Text Box 225" o:spid="_x0000_s1060" type="#_x0000_t202" style="position:absolute;top:7880;width:41675;height:3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" filled="f" stroked="f" strokeweight=".5pt">
                    <v:textbox>
                      <w:txbxContent>
                        <w:p w:rsidR="006456BA" w:rsidRPr="00DB06FF" w:rsidRDefault="006456BA" w:rsidP="003F5695">
                          <w:pPr>
                            <w:rPr>
                              <w:rFonts w:ascii="Ubuntu" w:hAnsi="Ubuntu"/>
                              <w:color w:val="E1CAB5"/>
                              <w:spacing w:val="8"/>
                              <w:sz w:val="34"/>
                              <w:szCs w:val="34"/>
                            </w:rPr>
                          </w:pPr>
                          <w:r w:rsidRPr="00BB60D4">
                            <w:rPr>
                              <w:rFonts w:ascii="Ubuntu" w:hAnsi="Ubuntu"/>
                              <w:color w:val="E1CAB5"/>
                              <w:spacing w:val="8"/>
                              <w:sz w:val="34"/>
                              <w:szCs w:val="34"/>
                            </w:rPr>
                            <w:t xml:space="preserve">Key Trading Strategy No </w:t>
                          </w:r>
                          <w:r>
                            <w:rPr>
                              <w:rFonts w:ascii="Ubuntu" w:hAnsi="Ubuntu"/>
                              <w:color w:val="E1CAB5"/>
                              <w:spacing w:val="8"/>
                              <w:sz w:val="34"/>
                              <w:szCs w:val="34"/>
                            </w:rPr>
                            <w:t>12</w:t>
                          </w:r>
                          <w:r w:rsidRPr="00BB60D4">
                            <w:rPr>
                              <w:rFonts w:ascii="Ubuntu" w:hAnsi="Ubuntu"/>
                              <w:color w:val="E1CAB5"/>
                              <w:spacing w:val="8"/>
                              <w:sz w:val="34"/>
                              <w:szCs w:val="34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226" o:spid="_x0000_s1061" type="#_x0000_t202" style="position:absolute;left:5209;top:10736;width:40172;height:3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" filled="f" stroked="f" strokeweight=".5pt">
                    <v:textbox>
                      <w:txbxContent>
                        <w:p w:rsidR="006456BA" w:rsidRPr="003B5853" w:rsidRDefault="006456BA" w:rsidP="003F5695">
                          <w:pPr>
                            <w:rPr>
                              <w:rFonts w:ascii="Ubuntu" w:hAnsi="Ubuntu"/>
                              <w:color w:val="E1CAB5"/>
                              <w:sz w:val="24"/>
                              <w:szCs w:val="24"/>
                            </w:rPr>
                          </w:pPr>
                          <w:r w:rsidRPr="003B5853">
                            <w:rPr>
                              <w:rFonts w:ascii="Ubuntu" w:hAnsi="Ubuntu"/>
                              <w:color w:val="E1CAB5"/>
                              <w:sz w:val="24"/>
                              <w:szCs w:val="24"/>
                            </w:rPr>
                            <w:t>When Selling Crude Sell WTI.</w:t>
                          </w:r>
                        </w:p>
                      </w:txbxContent>
                    </v:textbox>
                  </v:shape>
                  <v:shape id="Text Box 227" o:spid="_x0000_s1062" type="#_x0000_t202" style="position:absolute;left:-83;top:14792;width:41674;height:3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a9rxgAAANw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jjITzPhCMgJw8AAAD//wMAUEsBAi0AFAAGAAgAAAAhANvh9svuAAAAhQEAABMAAAAAAAAA&#10;AAAAAAAAAAAAAFtDb250ZW50X1R5cGVzXS54bWxQSwECLQAUAAYACAAAACEAWvQsW78AAAAVAQAA&#10;CwAAAAAAAAAAAAAAAAAfAQAAX3JlbHMvLnJlbHNQSwECLQAUAAYACAAAACEAdu2va8YAAADcAAAA&#10;DwAAAAAAAAAAAAAAAAAHAgAAZHJzL2Rvd25yZXYueG1sUEsFBgAAAAADAAMAtwAAAPoCAAAAAA==&#10;" filled="f" stroked="f" strokeweight=".5pt">
                    <v:textbox>
                      <w:txbxContent>
                        <w:p w:rsidR="006456BA" w:rsidRPr="00DB06FF" w:rsidRDefault="006456BA" w:rsidP="003F5695">
                          <w:pPr>
                            <w:rPr>
                              <w:rFonts w:ascii="Ubuntu" w:hAnsi="Ubuntu"/>
                              <w:color w:val="E1CAB5"/>
                              <w:spacing w:val="8"/>
                              <w:sz w:val="34"/>
                              <w:szCs w:val="34"/>
                            </w:rPr>
                          </w:pPr>
                          <w:r w:rsidRPr="00BB60D4">
                            <w:rPr>
                              <w:rFonts w:ascii="Ubuntu" w:hAnsi="Ubuntu"/>
                              <w:color w:val="E1CAB5"/>
                              <w:spacing w:val="8"/>
                              <w:sz w:val="34"/>
                              <w:szCs w:val="34"/>
                            </w:rPr>
                            <w:t xml:space="preserve">Key Trading Strategy No </w:t>
                          </w:r>
                          <w:r>
                            <w:rPr>
                              <w:rFonts w:ascii="Ubuntu" w:hAnsi="Ubuntu"/>
                              <w:color w:val="E1CAB5"/>
                              <w:spacing w:val="8"/>
                              <w:sz w:val="34"/>
                              <w:szCs w:val="34"/>
                            </w:rPr>
                            <w:t>13</w:t>
                          </w:r>
                          <w:r w:rsidRPr="00BB60D4">
                            <w:rPr>
                              <w:rFonts w:ascii="Ubuntu" w:hAnsi="Ubuntu"/>
                              <w:color w:val="E1CAB5"/>
                              <w:spacing w:val="8"/>
                              <w:sz w:val="34"/>
                              <w:szCs w:val="34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228" o:spid="_x0000_s1063" type="#_x0000_t202" style="position:absolute;left:4571;top:17429;width:40282;height:75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" filled="f" stroked="f" strokeweight=".5pt">
                    <v:textbox>
                      <w:txbxContent>
                        <w:p w:rsidR="006456BA" w:rsidRPr="003B5853" w:rsidRDefault="006456BA" w:rsidP="003F5695">
                          <w:pPr>
                            <w:rPr>
                              <w:rFonts w:ascii="Ubuntu" w:hAnsi="Ubuntu"/>
                              <w:color w:val="E1CAB5"/>
                              <w:sz w:val="24"/>
                              <w:szCs w:val="24"/>
                            </w:rPr>
                          </w:pPr>
                          <w:r w:rsidRPr="003B5853">
                            <w:rPr>
                              <w:rFonts w:ascii="Ubuntu" w:hAnsi="Ubuntu"/>
                              <w:color w:val="E1CAB5"/>
                              <w:sz w:val="24"/>
                              <w:szCs w:val="24"/>
                            </w:rPr>
                            <w:t>Hedge your positions if it is wise to do so taking profit and holding the others open until the next upswing.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28BC90E7" wp14:editId="17019A4E">
                <wp:simplePos x="0" y="0"/>
                <wp:positionH relativeFrom="column">
                  <wp:posOffset>4362450</wp:posOffset>
                </wp:positionH>
                <wp:positionV relativeFrom="paragraph">
                  <wp:posOffset>10062845</wp:posOffset>
                </wp:positionV>
                <wp:extent cx="3284855" cy="8525510"/>
                <wp:effectExtent l="0" t="0" r="0" b="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4855" cy="8525510"/>
                          <a:chOff x="-1001" y="0"/>
                          <a:chExt cx="4856835" cy="6584674"/>
                        </a:xfrm>
                      </wpg:grpSpPr>
                      <wps:wsp>
                        <wps:cNvPr id="231" name="Text Box 231"/>
                        <wps:cNvSpPr txBox="1"/>
                        <wps:spPr>
                          <a:xfrm>
                            <a:off x="-340" y="895112"/>
                            <a:ext cx="4167504" cy="393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456BA" w:rsidRPr="00DB06FF" w:rsidRDefault="006456BA" w:rsidP="00612F3C">
                              <w:pPr>
                                <w:rPr>
                                  <w:rFonts w:ascii="Ubuntu" w:hAnsi="Ubuntu"/>
                                  <w:color w:val="E1CAB5"/>
                                  <w:spacing w:val="8"/>
                                  <w:sz w:val="34"/>
                                  <w:szCs w:val="34"/>
                                </w:rPr>
                              </w:pPr>
                              <w:r w:rsidRPr="00BB60D4">
                                <w:rPr>
                                  <w:rFonts w:ascii="Ubuntu" w:hAnsi="Ubuntu"/>
                                  <w:color w:val="E1CAB5"/>
                                  <w:spacing w:val="8"/>
                                  <w:sz w:val="34"/>
                                  <w:szCs w:val="34"/>
                                </w:rPr>
                                <w:t xml:space="preserve">Key Trading Strategy No </w:t>
                              </w:r>
                              <w:r>
                                <w:rPr>
                                  <w:rFonts w:ascii="Ubuntu" w:hAnsi="Ubuntu"/>
                                  <w:color w:val="E1CAB5"/>
                                  <w:spacing w:val="8"/>
                                  <w:sz w:val="34"/>
                                  <w:szCs w:val="34"/>
                                </w:rPr>
                                <w:t>15</w:t>
                              </w:r>
                              <w:r w:rsidRPr="00BB60D4">
                                <w:rPr>
                                  <w:rFonts w:ascii="Ubuntu" w:hAnsi="Ubuntu"/>
                                  <w:color w:val="E1CAB5"/>
                                  <w:spacing w:val="8"/>
                                  <w:sz w:val="34"/>
                                  <w:szCs w:val="3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Text Box 232"/>
                        <wps:cNvSpPr txBox="1"/>
                        <wps:spPr>
                          <a:xfrm>
                            <a:off x="456654" y="1166471"/>
                            <a:ext cx="3710033" cy="4667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456BA" w:rsidRPr="00612F3C" w:rsidRDefault="006456BA" w:rsidP="00612F3C">
                              <w:pPr>
                                <w:rPr>
                                  <w:rFonts w:ascii="Ubuntu" w:hAnsi="Ubuntu"/>
                                  <w:color w:val="E1CAB5"/>
                                  <w:sz w:val="24"/>
                                  <w:szCs w:val="24"/>
                                </w:rPr>
                              </w:pPr>
                              <w:r w:rsidRPr="00612F3C">
                                <w:rPr>
                                  <w:rFonts w:ascii="Ubuntu" w:hAnsi="Ubuntu"/>
                                  <w:color w:val="E1CAB5"/>
                                  <w:sz w:val="24"/>
                                  <w:szCs w:val="24"/>
                                </w:rPr>
                                <w:t>Have the courage to open a position – bet on your instinct.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Text Box 233"/>
                        <wps:cNvSpPr txBox="1"/>
                        <wps:spPr>
                          <a:xfrm>
                            <a:off x="-818" y="1774955"/>
                            <a:ext cx="4167504" cy="393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456BA" w:rsidRPr="00DB06FF" w:rsidRDefault="006456BA" w:rsidP="00612F3C">
                              <w:pPr>
                                <w:rPr>
                                  <w:rFonts w:ascii="Ubuntu" w:hAnsi="Ubuntu"/>
                                  <w:color w:val="E1CAB5"/>
                                  <w:spacing w:val="8"/>
                                  <w:sz w:val="34"/>
                                  <w:szCs w:val="34"/>
                                </w:rPr>
                              </w:pPr>
                              <w:r w:rsidRPr="00BB60D4">
                                <w:rPr>
                                  <w:rFonts w:ascii="Ubuntu" w:hAnsi="Ubuntu"/>
                                  <w:color w:val="E1CAB5"/>
                                  <w:spacing w:val="8"/>
                                  <w:sz w:val="34"/>
                                  <w:szCs w:val="34"/>
                                </w:rPr>
                                <w:t xml:space="preserve">Key Trading Strategy No </w:t>
                              </w:r>
                              <w:r>
                                <w:rPr>
                                  <w:rFonts w:ascii="Ubuntu" w:hAnsi="Ubuntu"/>
                                  <w:color w:val="E1CAB5"/>
                                  <w:spacing w:val="8"/>
                                  <w:sz w:val="34"/>
                                  <w:szCs w:val="34"/>
                                </w:rPr>
                                <w:t>16</w:t>
                              </w:r>
                              <w:r w:rsidRPr="00BB60D4">
                                <w:rPr>
                                  <w:rFonts w:ascii="Ubuntu" w:hAnsi="Ubuntu"/>
                                  <w:color w:val="E1CAB5"/>
                                  <w:spacing w:val="8"/>
                                  <w:sz w:val="34"/>
                                  <w:szCs w:val="3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Text Box 234"/>
                        <wps:cNvSpPr txBox="1"/>
                        <wps:spPr>
                          <a:xfrm>
                            <a:off x="456654" y="2044833"/>
                            <a:ext cx="3709851" cy="4667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456BA" w:rsidRPr="00612F3C" w:rsidRDefault="006456BA" w:rsidP="00612F3C">
                              <w:pPr>
                                <w:rPr>
                                  <w:rFonts w:ascii="Ubuntu" w:hAnsi="Ubuntu"/>
                                  <w:color w:val="E1CAB5"/>
                                  <w:sz w:val="24"/>
                                  <w:szCs w:val="24"/>
                                </w:rPr>
                              </w:pPr>
                              <w:r w:rsidRPr="00612F3C">
                                <w:rPr>
                                  <w:rFonts w:ascii="Ubuntu" w:hAnsi="Ubuntu"/>
                                  <w:color w:val="E1CAB5"/>
                                  <w:sz w:val="24"/>
                                  <w:szCs w:val="24"/>
                                </w:rPr>
                                <w:t>Use trailing stops, stop losses, take profits, force open.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Text Box 235"/>
                        <wps:cNvSpPr txBox="1"/>
                        <wps:spPr>
                          <a:xfrm>
                            <a:off x="-1" y="2634599"/>
                            <a:ext cx="4167505" cy="393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456BA" w:rsidRPr="00DB06FF" w:rsidRDefault="006456BA" w:rsidP="00612F3C">
                              <w:pPr>
                                <w:rPr>
                                  <w:rFonts w:ascii="Ubuntu" w:hAnsi="Ubuntu"/>
                                  <w:color w:val="E1CAB5"/>
                                  <w:spacing w:val="8"/>
                                  <w:sz w:val="34"/>
                                  <w:szCs w:val="34"/>
                                </w:rPr>
                              </w:pPr>
                              <w:r w:rsidRPr="00BB60D4">
                                <w:rPr>
                                  <w:rFonts w:ascii="Ubuntu" w:hAnsi="Ubuntu"/>
                                  <w:color w:val="E1CAB5"/>
                                  <w:spacing w:val="8"/>
                                  <w:sz w:val="34"/>
                                  <w:szCs w:val="34"/>
                                </w:rPr>
                                <w:t xml:space="preserve">Key Trading Strategy No </w:t>
                              </w:r>
                              <w:r>
                                <w:rPr>
                                  <w:rFonts w:ascii="Ubuntu" w:hAnsi="Ubuntu"/>
                                  <w:color w:val="E1CAB5"/>
                                  <w:spacing w:val="8"/>
                                  <w:sz w:val="34"/>
                                  <w:szCs w:val="34"/>
                                </w:rPr>
                                <w:t xml:space="preserve">17.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Text Box 236"/>
                        <wps:cNvSpPr txBox="1"/>
                        <wps:spPr>
                          <a:xfrm>
                            <a:off x="456654" y="2874230"/>
                            <a:ext cx="3833645" cy="65203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456BA" w:rsidRPr="00612F3C" w:rsidRDefault="006456BA" w:rsidP="00612F3C">
                              <w:pPr>
                                <w:rPr>
                                  <w:rFonts w:ascii="Ubuntu" w:hAnsi="Ubuntu"/>
                                  <w:color w:val="E1CAB5"/>
                                  <w:sz w:val="24"/>
                                  <w:szCs w:val="24"/>
                                </w:rPr>
                              </w:pPr>
                              <w:r w:rsidRPr="00612F3C">
                                <w:rPr>
                                  <w:rFonts w:ascii="Ubuntu" w:hAnsi="Ubuntu"/>
                                  <w:color w:val="E1CAB5"/>
                                  <w:sz w:val="24"/>
                                  <w:szCs w:val="24"/>
                                </w:rPr>
                                <w:t>Try to close Trades at the end of the Trading day, leaving very few open overnight.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Text Box 237"/>
                        <wps:cNvSpPr txBox="1"/>
                        <wps:spPr>
                          <a:xfrm>
                            <a:off x="-1000" y="3550888"/>
                            <a:ext cx="4167505" cy="393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456BA" w:rsidRPr="00DB06FF" w:rsidRDefault="006456BA" w:rsidP="00612F3C">
                              <w:pPr>
                                <w:rPr>
                                  <w:rFonts w:ascii="Ubuntu" w:hAnsi="Ubuntu"/>
                                  <w:color w:val="E1CAB5"/>
                                  <w:spacing w:val="8"/>
                                  <w:sz w:val="34"/>
                                  <w:szCs w:val="34"/>
                                </w:rPr>
                              </w:pPr>
                              <w:r w:rsidRPr="00BB60D4">
                                <w:rPr>
                                  <w:rFonts w:ascii="Ubuntu" w:hAnsi="Ubuntu"/>
                                  <w:color w:val="E1CAB5"/>
                                  <w:spacing w:val="8"/>
                                  <w:sz w:val="34"/>
                                  <w:szCs w:val="34"/>
                                </w:rPr>
                                <w:t xml:space="preserve">Key Trading Strategy No </w:t>
                              </w:r>
                              <w:r>
                                <w:rPr>
                                  <w:rFonts w:ascii="Ubuntu" w:hAnsi="Ubuntu"/>
                                  <w:color w:val="E1CAB5"/>
                                  <w:spacing w:val="8"/>
                                  <w:sz w:val="34"/>
                                  <w:szCs w:val="34"/>
                                </w:rPr>
                                <w:t xml:space="preserve">18.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Text Box 238"/>
                        <wps:cNvSpPr txBox="1"/>
                        <wps:spPr>
                          <a:xfrm>
                            <a:off x="456654" y="3817431"/>
                            <a:ext cx="3943798" cy="4667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456BA" w:rsidRPr="00612F3C" w:rsidRDefault="006456BA" w:rsidP="00612F3C">
                              <w:pPr>
                                <w:rPr>
                                  <w:rFonts w:ascii="Ubuntu" w:hAnsi="Ubuntu"/>
                                  <w:color w:val="E1CAB5"/>
                                  <w:sz w:val="24"/>
                                  <w:szCs w:val="24"/>
                                </w:rPr>
                              </w:pPr>
                              <w:r w:rsidRPr="00612F3C">
                                <w:rPr>
                                  <w:rFonts w:ascii="Ubuntu" w:hAnsi="Ubuntu"/>
                                  <w:color w:val="E1CAB5"/>
                                  <w:sz w:val="24"/>
                                  <w:szCs w:val="24"/>
                                </w:rPr>
                                <w:t>Aim for a profit/loss rate of less than 10%.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Text Box 239"/>
                        <wps:cNvSpPr txBox="1"/>
                        <wps:spPr>
                          <a:xfrm>
                            <a:off x="-1001" y="4288328"/>
                            <a:ext cx="4167505" cy="393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456BA" w:rsidRPr="00DB06FF" w:rsidRDefault="006456BA" w:rsidP="00612F3C">
                              <w:pPr>
                                <w:rPr>
                                  <w:rFonts w:ascii="Ubuntu" w:hAnsi="Ubuntu"/>
                                  <w:color w:val="E1CAB5"/>
                                  <w:spacing w:val="8"/>
                                  <w:sz w:val="34"/>
                                  <w:szCs w:val="34"/>
                                </w:rPr>
                              </w:pPr>
                              <w:r w:rsidRPr="00BB60D4">
                                <w:rPr>
                                  <w:rFonts w:ascii="Ubuntu" w:hAnsi="Ubuntu"/>
                                  <w:color w:val="E1CAB5"/>
                                  <w:spacing w:val="8"/>
                                  <w:sz w:val="34"/>
                                  <w:szCs w:val="34"/>
                                </w:rPr>
                                <w:t xml:space="preserve">Key Trading Strategy No </w:t>
                              </w:r>
                              <w:r>
                                <w:rPr>
                                  <w:rFonts w:ascii="Ubuntu" w:hAnsi="Ubuntu"/>
                                  <w:color w:val="E1CAB5"/>
                                  <w:spacing w:val="8"/>
                                  <w:sz w:val="34"/>
                                  <w:szCs w:val="34"/>
                                </w:rPr>
                                <w:t xml:space="preserve">19.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Text Box 240"/>
                        <wps:cNvSpPr txBox="1"/>
                        <wps:spPr>
                          <a:xfrm>
                            <a:off x="456526" y="4589797"/>
                            <a:ext cx="4116885" cy="76427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456BA" w:rsidRPr="00612F3C" w:rsidRDefault="006456BA" w:rsidP="00612F3C">
                              <w:pPr>
                                <w:rPr>
                                  <w:rFonts w:ascii="Ubuntu" w:hAnsi="Ubuntu"/>
                                  <w:color w:val="E1CAB5"/>
                                  <w:sz w:val="24"/>
                                  <w:szCs w:val="24"/>
                                </w:rPr>
                              </w:pPr>
                              <w:r w:rsidRPr="00612F3C">
                                <w:rPr>
                                  <w:rFonts w:ascii="Ubuntu" w:hAnsi="Ubuntu"/>
                                  <w:color w:val="E1CAB5"/>
                                  <w:sz w:val="24"/>
                                  <w:szCs w:val="24"/>
                                </w:rPr>
                                <w:t>Take full advantage of special incentives provided by your Trading Platform – for example often the Platform will offer 100% bonus funds to trade with – use it.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Text Box 241"/>
                        <wps:cNvSpPr txBox="1"/>
                        <wps:spPr>
                          <a:xfrm>
                            <a:off x="-1001" y="5382265"/>
                            <a:ext cx="4167505" cy="393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456BA" w:rsidRPr="00DB06FF" w:rsidRDefault="006456BA" w:rsidP="00612F3C">
                              <w:pPr>
                                <w:rPr>
                                  <w:rFonts w:ascii="Ubuntu" w:hAnsi="Ubuntu"/>
                                  <w:color w:val="E1CAB5"/>
                                  <w:spacing w:val="8"/>
                                  <w:sz w:val="34"/>
                                  <w:szCs w:val="34"/>
                                </w:rPr>
                              </w:pPr>
                              <w:r w:rsidRPr="00BB60D4">
                                <w:rPr>
                                  <w:rFonts w:ascii="Ubuntu" w:hAnsi="Ubuntu"/>
                                  <w:color w:val="E1CAB5"/>
                                  <w:spacing w:val="8"/>
                                  <w:sz w:val="34"/>
                                  <w:szCs w:val="34"/>
                                </w:rPr>
                                <w:t xml:space="preserve">Key Trading Strategy No </w:t>
                              </w:r>
                              <w:r>
                                <w:rPr>
                                  <w:rFonts w:ascii="Ubuntu" w:hAnsi="Ubuntu"/>
                                  <w:color w:val="E1CAB5"/>
                                  <w:spacing w:val="8"/>
                                  <w:sz w:val="34"/>
                                  <w:szCs w:val="34"/>
                                </w:rPr>
                                <w:t xml:space="preserve">20.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Text Box 242"/>
                        <wps:cNvSpPr txBox="1"/>
                        <wps:spPr>
                          <a:xfrm>
                            <a:off x="456517" y="5639243"/>
                            <a:ext cx="4399317" cy="94543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456BA" w:rsidRPr="00612F3C" w:rsidRDefault="006456BA" w:rsidP="00612F3C">
                              <w:pPr>
                                <w:rPr>
                                  <w:rFonts w:ascii="Ubuntu" w:hAnsi="Ubuntu"/>
                                  <w:color w:val="E1CAB5"/>
                                  <w:sz w:val="24"/>
                                  <w:szCs w:val="24"/>
                                </w:rPr>
                              </w:pPr>
                              <w:r w:rsidRPr="00612F3C">
                                <w:rPr>
                                  <w:rFonts w:ascii="Ubuntu" w:hAnsi="Ubuntu"/>
                                  <w:color w:val="E1CAB5"/>
                                  <w:sz w:val="24"/>
                                  <w:szCs w:val="24"/>
                                </w:rPr>
                                <w:t>Set yourself goals like profit percentages, profits per day i.e. if your fund is $100,000 then aim for $25,000 profit, if your fund is $500,000 aim for $100,000 profit. Target a monthly profit of 100%.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Text Box 229"/>
                        <wps:cNvSpPr txBox="1"/>
                        <wps:spPr>
                          <a:xfrm>
                            <a:off x="0" y="0"/>
                            <a:ext cx="4167505" cy="393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456BA" w:rsidRPr="00DB06FF" w:rsidRDefault="006456BA" w:rsidP="00612F3C">
                              <w:pPr>
                                <w:rPr>
                                  <w:rFonts w:ascii="Ubuntu" w:hAnsi="Ubuntu"/>
                                  <w:color w:val="E1CAB5"/>
                                  <w:spacing w:val="8"/>
                                  <w:sz w:val="34"/>
                                  <w:szCs w:val="34"/>
                                </w:rPr>
                              </w:pPr>
                              <w:r w:rsidRPr="00BB60D4">
                                <w:rPr>
                                  <w:rFonts w:ascii="Ubuntu" w:hAnsi="Ubuntu"/>
                                  <w:color w:val="E1CAB5"/>
                                  <w:spacing w:val="8"/>
                                  <w:sz w:val="34"/>
                                  <w:szCs w:val="34"/>
                                </w:rPr>
                                <w:t xml:space="preserve">Key Trading Strategy No </w:t>
                              </w:r>
                              <w:r>
                                <w:rPr>
                                  <w:rFonts w:ascii="Ubuntu" w:hAnsi="Ubuntu"/>
                                  <w:color w:val="E1CAB5"/>
                                  <w:spacing w:val="8"/>
                                  <w:sz w:val="34"/>
                                  <w:szCs w:val="34"/>
                                </w:rPr>
                                <w:t>14</w:t>
                              </w:r>
                              <w:r w:rsidRPr="00BB60D4">
                                <w:rPr>
                                  <w:rFonts w:ascii="Ubuntu" w:hAnsi="Ubuntu"/>
                                  <w:color w:val="E1CAB5"/>
                                  <w:spacing w:val="8"/>
                                  <w:sz w:val="34"/>
                                  <w:szCs w:val="3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Text Box 230"/>
                        <wps:cNvSpPr txBox="1"/>
                        <wps:spPr>
                          <a:xfrm>
                            <a:off x="457132" y="286246"/>
                            <a:ext cx="3710033" cy="6088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456BA" w:rsidRPr="00612F3C" w:rsidRDefault="006456BA" w:rsidP="00612F3C">
                              <w:pPr>
                                <w:rPr>
                                  <w:rFonts w:ascii="Ubuntu" w:hAnsi="Ubuntu"/>
                                  <w:color w:val="E1CAB5"/>
                                  <w:sz w:val="24"/>
                                  <w:szCs w:val="24"/>
                                </w:rPr>
                              </w:pPr>
                              <w:r w:rsidRPr="00612F3C">
                                <w:rPr>
                                  <w:rFonts w:ascii="Ubuntu" w:hAnsi="Ubuntu"/>
                                  <w:color w:val="E1CAB5"/>
                                  <w:sz w:val="24"/>
                                  <w:szCs w:val="24"/>
                                </w:rPr>
                                <w:t>React fast to a Trump Tweet or other geopolitical events.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BC90E7" id="Group 17" o:spid="_x0000_s1064" style="position:absolute;margin-left:343.5pt;margin-top:792.35pt;width:258.65pt;height:671.3pt;z-index:251680768;mso-width-relative:margin;mso-height-relative:margin" coordorigin="-10" coordsize="48568,658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">
                <v:shape id="Text Box 231" o:spid="_x0000_s1065" type="#_x0000_t202" style="position:absolute;left:-3;top:8951;width:41674;height:3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" filled="f" stroked="f" strokeweight=".5pt">
                  <v:textbox>
                    <w:txbxContent>
                      <w:p w:rsidR="006456BA" w:rsidRPr="00DB06FF" w:rsidRDefault="006456BA" w:rsidP="00612F3C">
                        <w:pPr>
                          <w:rPr>
                            <w:rFonts w:ascii="Ubuntu" w:hAnsi="Ubuntu"/>
                            <w:color w:val="E1CAB5"/>
                            <w:spacing w:val="8"/>
                            <w:sz w:val="34"/>
                            <w:szCs w:val="34"/>
                          </w:rPr>
                        </w:pPr>
                        <w:r w:rsidRPr="00BB60D4">
                          <w:rPr>
                            <w:rFonts w:ascii="Ubuntu" w:hAnsi="Ubuntu"/>
                            <w:color w:val="E1CAB5"/>
                            <w:spacing w:val="8"/>
                            <w:sz w:val="34"/>
                            <w:szCs w:val="34"/>
                          </w:rPr>
                          <w:t xml:space="preserve">Key Trading Strategy No </w:t>
                        </w:r>
                        <w:r>
                          <w:rPr>
                            <w:rFonts w:ascii="Ubuntu" w:hAnsi="Ubuntu"/>
                            <w:color w:val="E1CAB5"/>
                            <w:spacing w:val="8"/>
                            <w:sz w:val="34"/>
                            <w:szCs w:val="34"/>
                          </w:rPr>
                          <w:t>15</w:t>
                        </w:r>
                        <w:r w:rsidRPr="00BB60D4">
                          <w:rPr>
                            <w:rFonts w:ascii="Ubuntu" w:hAnsi="Ubuntu"/>
                            <w:color w:val="E1CAB5"/>
                            <w:spacing w:val="8"/>
                            <w:sz w:val="34"/>
                            <w:szCs w:val="34"/>
                          </w:rPr>
                          <w:t>.</w:t>
                        </w:r>
                      </w:p>
                    </w:txbxContent>
                  </v:textbox>
                </v:shape>
                <v:shape id="Text Box 232" o:spid="_x0000_s1066" type="#_x0000_t202" style="position:absolute;left:4566;top:11664;width:37100;height:4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5ouxQAAANw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" filled="f" stroked="f" strokeweight=".5pt">
                  <v:textbox>
                    <w:txbxContent>
                      <w:p w:rsidR="006456BA" w:rsidRPr="00612F3C" w:rsidRDefault="006456BA" w:rsidP="00612F3C">
                        <w:pPr>
                          <w:rPr>
                            <w:rFonts w:ascii="Ubuntu" w:hAnsi="Ubuntu"/>
                            <w:color w:val="E1CAB5"/>
                            <w:sz w:val="24"/>
                            <w:szCs w:val="24"/>
                          </w:rPr>
                        </w:pPr>
                        <w:r w:rsidRPr="00612F3C">
                          <w:rPr>
                            <w:rFonts w:ascii="Ubuntu" w:hAnsi="Ubuntu"/>
                            <w:color w:val="E1CAB5"/>
                            <w:sz w:val="24"/>
                            <w:szCs w:val="24"/>
                          </w:rPr>
                          <w:t>Have the courage to open a position – bet on your instinct.</w:t>
                        </w:r>
                      </w:p>
                    </w:txbxContent>
                  </v:textbox>
                </v:shape>
                <v:shape id="Text Box 233" o:spid="_x0000_s1067" type="#_x0000_t202" style="position:absolute;left:-8;top:17749;width:41674;height:3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" filled="f" stroked="f" strokeweight=".5pt">
                  <v:textbox>
                    <w:txbxContent>
                      <w:p w:rsidR="006456BA" w:rsidRPr="00DB06FF" w:rsidRDefault="006456BA" w:rsidP="00612F3C">
                        <w:pPr>
                          <w:rPr>
                            <w:rFonts w:ascii="Ubuntu" w:hAnsi="Ubuntu"/>
                            <w:color w:val="E1CAB5"/>
                            <w:spacing w:val="8"/>
                            <w:sz w:val="34"/>
                            <w:szCs w:val="34"/>
                          </w:rPr>
                        </w:pPr>
                        <w:r w:rsidRPr="00BB60D4">
                          <w:rPr>
                            <w:rFonts w:ascii="Ubuntu" w:hAnsi="Ubuntu"/>
                            <w:color w:val="E1CAB5"/>
                            <w:spacing w:val="8"/>
                            <w:sz w:val="34"/>
                            <w:szCs w:val="34"/>
                          </w:rPr>
                          <w:t xml:space="preserve">Key Trading Strategy No </w:t>
                        </w:r>
                        <w:r>
                          <w:rPr>
                            <w:rFonts w:ascii="Ubuntu" w:hAnsi="Ubuntu"/>
                            <w:color w:val="E1CAB5"/>
                            <w:spacing w:val="8"/>
                            <w:sz w:val="34"/>
                            <w:szCs w:val="34"/>
                          </w:rPr>
                          <w:t>16</w:t>
                        </w:r>
                        <w:r w:rsidRPr="00BB60D4">
                          <w:rPr>
                            <w:rFonts w:ascii="Ubuntu" w:hAnsi="Ubuntu"/>
                            <w:color w:val="E1CAB5"/>
                            <w:spacing w:val="8"/>
                            <w:sz w:val="34"/>
                            <w:szCs w:val="34"/>
                          </w:rPr>
                          <w:t>.</w:t>
                        </w:r>
                      </w:p>
                    </w:txbxContent>
                  </v:textbox>
                </v:shape>
                <v:shape id="Text Box 234" o:spid="_x0000_s1068" type="#_x0000_t202" style="position:absolute;left:4566;top:20448;width:37099;height:4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" filled="f" stroked="f" strokeweight=".5pt">
                  <v:textbox>
                    <w:txbxContent>
                      <w:p w:rsidR="006456BA" w:rsidRPr="00612F3C" w:rsidRDefault="006456BA" w:rsidP="00612F3C">
                        <w:pPr>
                          <w:rPr>
                            <w:rFonts w:ascii="Ubuntu" w:hAnsi="Ubuntu"/>
                            <w:color w:val="E1CAB5"/>
                            <w:sz w:val="24"/>
                            <w:szCs w:val="24"/>
                          </w:rPr>
                        </w:pPr>
                        <w:r w:rsidRPr="00612F3C">
                          <w:rPr>
                            <w:rFonts w:ascii="Ubuntu" w:hAnsi="Ubuntu"/>
                            <w:color w:val="E1CAB5"/>
                            <w:sz w:val="24"/>
                            <w:szCs w:val="24"/>
                          </w:rPr>
                          <w:t>Use trailing stops, stop losses, take profits, force open.</w:t>
                        </w:r>
                      </w:p>
                    </w:txbxContent>
                  </v:textbox>
                </v:shape>
                <v:shape id="Text Box 235" o:spid="_x0000_s1069" type="#_x0000_t202" style="position:absolute;top:26345;width:41675;height:3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" filled="f" stroked="f" strokeweight=".5pt">
                  <v:textbox>
                    <w:txbxContent>
                      <w:p w:rsidR="006456BA" w:rsidRPr="00DB06FF" w:rsidRDefault="006456BA" w:rsidP="00612F3C">
                        <w:pPr>
                          <w:rPr>
                            <w:rFonts w:ascii="Ubuntu" w:hAnsi="Ubuntu"/>
                            <w:color w:val="E1CAB5"/>
                            <w:spacing w:val="8"/>
                            <w:sz w:val="34"/>
                            <w:szCs w:val="34"/>
                          </w:rPr>
                        </w:pPr>
                        <w:r w:rsidRPr="00BB60D4">
                          <w:rPr>
                            <w:rFonts w:ascii="Ubuntu" w:hAnsi="Ubuntu"/>
                            <w:color w:val="E1CAB5"/>
                            <w:spacing w:val="8"/>
                            <w:sz w:val="34"/>
                            <w:szCs w:val="34"/>
                          </w:rPr>
                          <w:t xml:space="preserve">Key Trading Strategy No </w:t>
                        </w:r>
                        <w:r>
                          <w:rPr>
                            <w:rFonts w:ascii="Ubuntu" w:hAnsi="Ubuntu"/>
                            <w:color w:val="E1CAB5"/>
                            <w:spacing w:val="8"/>
                            <w:sz w:val="34"/>
                            <w:szCs w:val="34"/>
                          </w:rPr>
                          <w:t xml:space="preserve">17. </w:t>
                        </w:r>
                      </w:p>
                    </w:txbxContent>
                  </v:textbox>
                </v:shape>
                <v:shape id="Text Box 236" o:spid="_x0000_s1070" type="#_x0000_t202" style="position:absolute;left:4566;top:28742;width:38336;height:6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" filled="f" stroked="f" strokeweight=".5pt">
                  <v:textbox>
                    <w:txbxContent>
                      <w:p w:rsidR="006456BA" w:rsidRPr="00612F3C" w:rsidRDefault="006456BA" w:rsidP="00612F3C">
                        <w:pPr>
                          <w:rPr>
                            <w:rFonts w:ascii="Ubuntu" w:hAnsi="Ubuntu"/>
                            <w:color w:val="E1CAB5"/>
                            <w:sz w:val="24"/>
                            <w:szCs w:val="24"/>
                          </w:rPr>
                        </w:pPr>
                        <w:r w:rsidRPr="00612F3C">
                          <w:rPr>
                            <w:rFonts w:ascii="Ubuntu" w:hAnsi="Ubuntu"/>
                            <w:color w:val="E1CAB5"/>
                            <w:sz w:val="24"/>
                            <w:szCs w:val="24"/>
                          </w:rPr>
                          <w:t>Try to close Trades at the end of the Trading day, leaving very few open overnight.</w:t>
                        </w:r>
                      </w:p>
                    </w:txbxContent>
                  </v:textbox>
                </v:shape>
                <v:shape id="Text Box 237" o:spid="_x0000_s1071" type="#_x0000_t202" style="position:absolute;left:-10;top:35508;width:41675;height:3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" filled="f" stroked="f" strokeweight=".5pt">
                  <v:textbox>
                    <w:txbxContent>
                      <w:p w:rsidR="006456BA" w:rsidRPr="00DB06FF" w:rsidRDefault="006456BA" w:rsidP="00612F3C">
                        <w:pPr>
                          <w:rPr>
                            <w:rFonts w:ascii="Ubuntu" w:hAnsi="Ubuntu"/>
                            <w:color w:val="E1CAB5"/>
                            <w:spacing w:val="8"/>
                            <w:sz w:val="34"/>
                            <w:szCs w:val="34"/>
                          </w:rPr>
                        </w:pPr>
                        <w:r w:rsidRPr="00BB60D4">
                          <w:rPr>
                            <w:rFonts w:ascii="Ubuntu" w:hAnsi="Ubuntu"/>
                            <w:color w:val="E1CAB5"/>
                            <w:spacing w:val="8"/>
                            <w:sz w:val="34"/>
                            <w:szCs w:val="34"/>
                          </w:rPr>
                          <w:t xml:space="preserve">Key Trading Strategy No </w:t>
                        </w:r>
                        <w:r>
                          <w:rPr>
                            <w:rFonts w:ascii="Ubuntu" w:hAnsi="Ubuntu"/>
                            <w:color w:val="E1CAB5"/>
                            <w:spacing w:val="8"/>
                            <w:sz w:val="34"/>
                            <w:szCs w:val="34"/>
                          </w:rPr>
                          <w:t xml:space="preserve">18. </w:t>
                        </w:r>
                      </w:p>
                    </w:txbxContent>
                  </v:textbox>
                </v:shape>
                <v:shape id="Text Box 238" o:spid="_x0000_s1072" type="#_x0000_t202" style="position:absolute;left:4566;top:38174;width:39438;height:4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" filled="f" stroked="f" strokeweight=".5pt">
                  <v:textbox>
                    <w:txbxContent>
                      <w:p w:rsidR="006456BA" w:rsidRPr="00612F3C" w:rsidRDefault="006456BA" w:rsidP="00612F3C">
                        <w:pPr>
                          <w:rPr>
                            <w:rFonts w:ascii="Ubuntu" w:hAnsi="Ubuntu"/>
                            <w:color w:val="E1CAB5"/>
                            <w:sz w:val="24"/>
                            <w:szCs w:val="24"/>
                          </w:rPr>
                        </w:pPr>
                        <w:r w:rsidRPr="00612F3C">
                          <w:rPr>
                            <w:rFonts w:ascii="Ubuntu" w:hAnsi="Ubuntu"/>
                            <w:color w:val="E1CAB5"/>
                            <w:sz w:val="24"/>
                            <w:szCs w:val="24"/>
                          </w:rPr>
                          <w:t>Aim for a profit/loss rate of less than 10%.</w:t>
                        </w:r>
                      </w:p>
                    </w:txbxContent>
                  </v:textbox>
                </v:shape>
                <v:shape id="Text Box 239" o:spid="_x0000_s1073" type="#_x0000_t202" style="position:absolute;left:-10;top:42883;width:41675;height:3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" filled="f" stroked="f" strokeweight=".5pt">
                  <v:textbox>
                    <w:txbxContent>
                      <w:p w:rsidR="006456BA" w:rsidRPr="00DB06FF" w:rsidRDefault="006456BA" w:rsidP="00612F3C">
                        <w:pPr>
                          <w:rPr>
                            <w:rFonts w:ascii="Ubuntu" w:hAnsi="Ubuntu"/>
                            <w:color w:val="E1CAB5"/>
                            <w:spacing w:val="8"/>
                            <w:sz w:val="34"/>
                            <w:szCs w:val="34"/>
                          </w:rPr>
                        </w:pPr>
                        <w:r w:rsidRPr="00BB60D4">
                          <w:rPr>
                            <w:rFonts w:ascii="Ubuntu" w:hAnsi="Ubuntu"/>
                            <w:color w:val="E1CAB5"/>
                            <w:spacing w:val="8"/>
                            <w:sz w:val="34"/>
                            <w:szCs w:val="34"/>
                          </w:rPr>
                          <w:t xml:space="preserve">Key Trading Strategy No </w:t>
                        </w:r>
                        <w:r>
                          <w:rPr>
                            <w:rFonts w:ascii="Ubuntu" w:hAnsi="Ubuntu"/>
                            <w:color w:val="E1CAB5"/>
                            <w:spacing w:val="8"/>
                            <w:sz w:val="34"/>
                            <w:szCs w:val="34"/>
                          </w:rPr>
                          <w:t xml:space="preserve">19. </w:t>
                        </w:r>
                      </w:p>
                    </w:txbxContent>
                  </v:textbox>
                </v:shape>
                <v:shape id="Text Box 240" o:spid="_x0000_s1074" type="#_x0000_t202" style="position:absolute;left:4565;top:45897;width:41169;height:76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" filled="f" stroked="f" strokeweight=".5pt">
                  <v:textbox>
                    <w:txbxContent>
                      <w:p w:rsidR="006456BA" w:rsidRPr="00612F3C" w:rsidRDefault="006456BA" w:rsidP="00612F3C">
                        <w:pPr>
                          <w:rPr>
                            <w:rFonts w:ascii="Ubuntu" w:hAnsi="Ubuntu"/>
                            <w:color w:val="E1CAB5"/>
                            <w:sz w:val="24"/>
                            <w:szCs w:val="24"/>
                          </w:rPr>
                        </w:pPr>
                        <w:r w:rsidRPr="00612F3C">
                          <w:rPr>
                            <w:rFonts w:ascii="Ubuntu" w:hAnsi="Ubuntu"/>
                            <w:color w:val="E1CAB5"/>
                            <w:sz w:val="24"/>
                            <w:szCs w:val="24"/>
                          </w:rPr>
                          <w:t>Take full advantage of special incentives provided by your Trading Platform – for example often the Platform will offer 100% bonus funds to trade with – use it.</w:t>
                        </w:r>
                      </w:p>
                    </w:txbxContent>
                  </v:textbox>
                </v:shape>
                <v:shape id="Text Box 241" o:spid="_x0000_s1075" type="#_x0000_t202" style="position:absolute;left:-10;top:53822;width:41675;height:3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" filled="f" stroked="f" strokeweight=".5pt">
                  <v:textbox>
                    <w:txbxContent>
                      <w:p w:rsidR="006456BA" w:rsidRPr="00DB06FF" w:rsidRDefault="006456BA" w:rsidP="00612F3C">
                        <w:pPr>
                          <w:rPr>
                            <w:rFonts w:ascii="Ubuntu" w:hAnsi="Ubuntu"/>
                            <w:color w:val="E1CAB5"/>
                            <w:spacing w:val="8"/>
                            <w:sz w:val="34"/>
                            <w:szCs w:val="34"/>
                          </w:rPr>
                        </w:pPr>
                        <w:r w:rsidRPr="00BB60D4">
                          <w:rPr>
                            <w:rFonts w:ascii="Ubuntu" w:hAnsi="Ubuntu"/>
                            <w:color w:val="E1CAB5"/>
                            <w:spacing w:val="8"/>
                            <w:sz w:val="34"/>
                            <w:szCs w:val="34"/>
                          </w:rPr>
                          <w:t xml:space="preserve">Key Trading Strategy No </w:t>
                        </w:r>
                        <w:r>
                          <w:rPr>
                            <w:rFonts w:ascii="Ubuntu" w:hAnsi="Ubuntu"/>
                            <w:color w:val="E1CAB5"/>
                            <w:spacing w:val="8"/>
                            <w:sz w:val="34"/>
                            <w:szCs w:val="34"/>
                          </w:rPr>
                          <w:t xml:space="preserve">20. </w:t>
                        </w:r>
                      </w:p>
                    </w:txbxContent>
                  </v:textbox>
                </v:shape>
                <v:shape id="Text Box 242" o:spid="_x0000_s1076" type="#_x0000_t202" style="position:absolute;left:4565;top:56392;width:43993;height:9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elTxQAAANw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" filled="f" stroked="f" strokeweight=".5pt">
                  <v:textbox>
                    <w:txbxContent>
                      <w:p w:rsidR="006456BA" w:rsidRPr="00612F3C" w:rsidRDefault="006456BA" w:rsidP="00612F3C">
                        <w:pPr>
                          <w:rPr>
                            <w:rFonts w:ascii="Ubuntu" w:hAnsi="Ubuntu"/>
                            <w:color w:val="E1CAB5"/>
                            <w:sz w:val="24"/>
                            <w:szCs w:val="24"/>
                          </w:rPr>
                        </w:pPr>
                        <w:r w:rsidRPr="00612F3C">
                          <w:rPr>
                            <w:rFonts w:ascii="Ubuntu" w:hAnsi="Ubuntu"/>
                            <w:color w:val="E1CAB5"/>
                            <w:sz w:val="24"/>
                            <w:szCs w:val="24"/>
                          </w:rPr>
                          <w:t>Set yourself goals like profit percentages, profits per day i.e. if your fund is $100,000 then aim for $25,000 profit, if your fund is $500,000 aim for $100,000 profit. Target a monthly profit of 100%.</w:t>
                        </w:r>
                      </w:p>
                    </w:txbxContent>
                  </v:textbox>
                </v:shape>
                <v:shape id="Text Box 229" o:spid="_x0000_s1077" type="#_x0000_t202" style="position:absolute;width:41675;height:3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" filled="f" stroked="f" strokeweight=".5pt">
                  <v:textbox>
                    <w:txbxContent>
                      <w:p w:rsidR="006456BA" w:rsidRPr="00DB06FF" w:rsidRDefault="006456BA" w:rsidP="00612F3C">
                        <w:pPr>
                          <w:rPr>
                            <w:rFonts w:ascii="Ubuntu" w:hAnsi="Ubuntu"/>
                            <w:color w:val="E1CAB5"/>
                            <w:spacing w:val="8"/>
                            <w:sz w:val="34"/>
                            <w:szCs w:val="34"/>
                          </w:rPr>
                        </w:pPr>
                        <w:r w:rsidRPr="00BB60D4">
                          <w:rPr>
                            <w:rFonts w:ascii="Ubuntu" w:hAnsi="Ubuntu"/>
                            <w:color w:val="E1CAB5"/>
                            <w:spacing w:val="8"/>
                            <w:sz w:val="34"/>
                            <w:szCs w:val="34"/>
                          </w:rPr>
                          <w:t xml:space="preserve">Key Trading Strategy No </w:t>
                        </w:r>
                        <w:r>
                          <w:rPr>
                            <w:rFonts w:ascii="Ubuntu" w:hAnsi="Ubuntu"/>
                            <w:color w:val="E1CAB5"/>
                            <w:spacing w:val="8"/>
                            <w:sz w:val="34"/>
                            <w:szCs w:val="34"/>
                          </w:rPr>
                          <w:t>14</w:t>
                        </w:r>
                        <w:r w:rsidRPr="00BB60D4">
                          <w:rPr>
                            <w:rFonts w:ascii="Ubuntu" w:hAnsi="Ubuntu"/>
                            <w:color w:val="E1CAB5"/>
                            <w:spacing w:val="8"/>
                            <w:sz w:val="34"/>
                            <w:szCs w:val="34"/>
                          </w:rPr>
                          <w:t>.</w:t>
                        </w:r>
                      </w:p>
                    </w:txbxContent>
                  </v:textbox>
                </v:shape>
                <v:shape id="Text Box 230" o:spid="_x0000_s1078" type="#_x0000_t202" style="position:absolute;left:4571;top:2862;width:37100;height:6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" filled="f" stroked="f" strokeweight=".5pt">
                  <v:textbox>
                    <w:txbxContent>
                      <w:p w:rsidR="006456BA" w:rsidRPr="00612F3C" w:rsidRDefault="006456BA" w:rsidP="00612F3C">
                        <w:pPr>
                          <w:rPr>
                            <w:rFonts w:ascii="Ubuntu" w:hAnsi="Ubuntu"/>
                            <w:color w:val="E1CAB5"/>
                            <w:sz w:val="24"/>
                            <w:szCs w:val="24"/>
                          </w:rPr>
                        </w:pPr>
                        <w:r w:rsidRPr="00612F3C">
                          <w:rPr>
                            <w:rFonts w:ascii="Ubuntu" w:hAnsi="Ubuntu"/>
                            <w:color w:val="E1CAB5"/>
                            <w:sz w:val="24"/>
                            <w:szCs w:val="24"/>
                          </w:rPr>
                          <w:t>React fast to a Trump Tweet or other geopolitical events.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D5BC4D2" wp14:editId="338957E9">
                <wp:simplePos x="0" y="0"/>
                <wp:positionH relativeFrom="column">
                  <wp:posOffset>152400</wp:posOffset>
                </wp:positionH>
                <wp:positionV relativeFrom="paragraph">
                  <wp:posOffset>9382760</wp:posOffset>
                </wp:positionV>
                <wp:extent cx="7772400" cy="10058400"/>
                <wp:effectExtent l="0" t="0" r="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6B9307" id="Rectangle 14" o:spid="_x0000_s1026" style="position:absolute;margin-left:12pt;margin-top:738.8pt;width:612pt;height:11in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" stroked="f" strokeweight="2pt">
                <v:fill r:id="rId11" o:title="" recolor="t" rotate="t" type="frame"/>
                <v:stroke endcap="round"/>
              </v:rect>
            </w:pict>
          </mc:Fallback>
        </mc:AlternateContent>
      </w:r>
    </w:p>
    <w:p w:rsidR="006456BA" w:rsidRDefault="006456BA" w:rsidP="003776D9">
      <w:bookmarkStart w:id="0" w:name="_GoBack"/>
      <w:bookmarkEnd w:id="0"/>
    </w:p>
    <w:p w:rsidR="006456BA" w:rsidRDefault="006456BA">
      <w:r>
        <w:br w:type="page"/>
      </w:r>
    </w:p>
    <w:p w:rsidR="006456BA" w:rsidRPr="003776D9" w:rsidRDefault="006456BA" w:rsidP="003776D9"/>
    <w:sectPr w:rsidR="006456BA" w:rsidRPr="003776D9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00002FF" w:usb1="4000205B" w:usb2="00000001" w:usb3="00000000" w:csb0="0000019F" w:csb1="00000000"/>
  </w:font>
  <w:font w:name="Ubuntu">
    <w:altName w:val="Calibri"/>
    <w:charset w:val="00"/>
    <w:family w:val="swiss"/>
    <w:pitch w:val="variable"/>
    <w:sig w:usb0="E00002FF" w:usb1="5000205B" w:usb2="00000000" w:usb3="00000000" w:csb0="0000009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Ubuntu Light">
    <w:altName w:val="Calibri"/>
    <w:charset w:val="00"/>
    <w:family w:val="swiss"/>
    <w:pitch w:val="variable"/>
    <w:sig w:usb0="E00002FF" w:usb1="5000205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Blog" w:val="1"/>
  </w:docVars>
  <w:rsids>
    <w:rsidRoot w:val="006456BA"/>
    <w:rsid w:val="00481DDE"/>
    <w:rsid w:val="005F12A9"/>
    <w:rsid w:val="00645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0653D"/>
  <w15:docId w15:val="{4A57BA4D-359B-45B1-89A5-DED8F2A28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next w:val="Normal"/>
    <w:uiPriority w:val="5"/>
    <w:qFormat/>
    <w:pPr>
      <w:spacing w:before="200" w:after="0"/>
      <w:outlineLvl w:val="0"/>
    </w:pPr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paragraph" w:styleId="Heading2">
    <w:name w:val="heading 2"/>
    <w:basedOn w:val="Normal"/>
    <w:next w:val="Normal"/>
    <w:uiPriority w:val="6"/>
    <w:qFormat/>
    <w:p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paragraph" w:styleId="Heading3">
    <w:name w:val="heading 3"/>
    <w:basedOn w:val="Normal"/>
    <w:next w:val="Normal"/>
    <w:uiPriority w:val="7"/>
    <w:qFormat/>
    <w:p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paragraph" w:styleId="Heading4">
    <w:name w:val="heading 4"/>
    <w:basedOn w:val="Normal"/>
    <w:next w:val="Normal"/>
    <w:uiPriority w:val="8"/>
    <w:qFormat/>
    <w:pPr>
      <w:spacing w:before="200" w:after="0"/>
      <w:outlineLvl w:val="3"/>
    </w:pPr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paragraph" w:styleId="Heading5">
    <w:name w:val="heading 5"/>
    <w:basedOn w:val="Normal"/>
    <w:next w:val="Normal"/>
    <w:uiPriority w:val="9"/>
    <w:qFormat/>
    <w:p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323E4F" w:themeColor="text2" w:themeShade="BF"/>
      <w:szCs w:val="28"/>
    </w:rPr>
  </w:style>
  <w:style w:type="paragraph" w:styleId="Heading6">
    <w:name w:val="heading 6"/>
    <w:basedOn w:val="Normal"/>
    <w:next w:val="Normal"/>
    <w:uiPriority w:val="10"/>
    <w:qFormat/>
    <w:pPr>
      <w:spacing w:before="200" w:after="0"/>
      <w:outlineLvl w:val="5"/>
    </w:pPr>
    <w:rPr>
      <w:rFonts w:asciiTheme="majorHAnsi" w:eastAsiaTheme="majorEastAsia" w:hAnsiTheme="majorHAnsi" w:cstheme="majorBidi"/>
      <w:b/>
      <w:bCs/>
      <w:color w:val="323E4F" w:themeColor="text2" w:themeShade="BF"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262626"/>
      <w:sz w:val="32"/>
      <w:szCs w:val="38"/>
    </w:rPr>
  </w:style>
  <w:style w:type="paragraph" w:customStyle="1" w:styleId="PublishStatus">
    <w:name w:val="Publish Status"/>
    <w:basedOn w:val="Normal"/>
    <w:semiHidden/>
    <w:pPr>
      <w:pBdr>
        <w:top w:val="single" w:sz="8" w:space="1" w:color="E1E1E1"/>
        <w:left w:val="single" w:sz="8" w:space="2" w:color="F0F0F0"/>
        <w:bottom w:val="single" w:sz="8" w:space="1" w:color="E1E1E1"/>
        <w:right w:val="single" w:sz="8" w:space="2" w:color="F0F0F0"/>
      </w:pBdr>
      <w:shd w:val="clear" w:color="auto" w:fill="F0F0F0"/>
      <w:spacing w:before="100" w:after="100"/>
    </w:pPr>
    <w:rPr>
      <w:rFonts w:ascii="Segoe UI" w:hAnsi="Segoe UI"/>
      <w:color w:val="444444"/>
      <w:sz w:val="18"/>
      <w:szCs w:val="26"/>
    </w:rPr>
  </w:style>
  <w:style w:type="paragraph" w:customStyle="1" w:styleId="PublishStatusAccessible">
    <w:name w:val="PublishStatus_Accessible"/>
    <w:basedOn w:val="Normal"/>
    <w:semiHidden/>
    <w:pPr>
      <w:pBdr>
        <w:top w:val="single" w:sz="4" w:space="1" w:color="444444"/>
        <w:left w:val="single" w:sz="4" w:space="4" w:color="444444"/>
        <w:bottom w:val="single" w:sz="4" w:space="1" w:color="444444"/>
        <w:right w:val="single" w:sz="4" w:space="4" w:color="444444"/>
      </w:pBdr>
      <w:spacing w:before="100" w:after="100"/>
    </w:pPr>
    <w:rPr>
      <w:sz w:val="18"/>
      <w:szCs w:val="2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666666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ListParagraph">
    <w:name w:val="List Paragraph"/>
    <w:basedOn w:val="Normal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Normal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Normal"/>
    <w:next w:val="Normal"/>
    <w:semiHidden/>
    <w:pPr>
      <w:spacing w:after="120"/>
    </w:pPr>
    <w:rPr>
      <w:sz w:val="2"/>
      <w:szCs w:val="2"/>
    </w:rPr>
  </w:style>
  <w:style w:type="character" w:styleId="Emphasis">
    <w:name w:val="Emphasis"/>
    <w:basedOn w:val="DefaultParagraphFont"/>
    <w:uiPriority w:val="22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C6C6C6"/>
      </w:pBdr>
      <w:spacing w:after="0"/>
    </w:pPr>
    <w:rPr>
      <w:sz w:val="2"/>
      <w:szCs w:val="2"/>
    </w:rPr>
  </w:style>
  <w:style w:type="paragraph" w:styleId="Quote">
    <w:name w:val="Quote"/>
    <w:basedOn w:val="Normal"/>
    <w:next w:val="Normal"/>
    <w:uiPriority w:val="1"/>
    <w:qFormat/>
    <w:pPr>
      <w:ind w:left="720" w:right="720"/>
    </w:pPr>
    <w:rPr>
      <w:color w:val="000000" w:themeColor="text1"/>
    </w:rPr>
  </w:style>
  <w:style w:type="paragraph" w:styleId="NormalWeb">
    <w:name w:val="Normal (Web)"/>
    <w:basedOn w:val="Normal"/>
    <w:uiPriority w:val="1"/>
    <w:rsid w:val="001A41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Root\Templates\1033\Blog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95120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BCEFF5-1140-4E33-A757-CDB69C0F7ED1}"/>
      </w:docPartPr>
      <w:docPartBody>
        <w:p w:rsidR="00000000" w:rsidRDefault="00305086">
          <w:r w:rsidRPr="000E639D">
            <w:rPr>
              <w:rStyle w:val="PlaceholderText"/>
            </w:rPr>
            <w:t>[Enter Post Title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00002FF" w:usb1="4000205B" w:usb2="00000001" w:usb3="00000000" w:csb0="0000019F" w:csb1="00000000"/>
  </w:font>
  <w:font w:name="Ubuntu">
    <w:altName w:val="Calibri"/>
    <w:charset w:val="00"/>
    <w:family w:val="swiss"/>
    <w:pitch w:val="variable"/>
    <w:sig w:usb0="E00002FF" w:usb1="5000205B" w:usb2="00000000" w:usb3="00000000" w:csb0="0000009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Ubuntu Light">
    <w:altName w:val="Calibri"/>
    <w:charset w:val="00"/>
    <w:family w:val="swiss"/>
    <w:pitch w:val="variable"/>
    <w:sig w:usb0="E00002FF" w:usb1="5000205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086"/>
    <w:rsid w:val="0013129D"/>
    <w:rsid w:val="00305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0508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log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>TRADING STRATEGIES</PostTitle>
  <PostDate/>
  <PostID/>
  <Category1/>
  <Category2/>
  <Category3/>
  <Category4/>
  <Category5/>
  <Category6/>
  <Category7/>
  <Category8/>
  <Category9/>
  <Category10/>
  <Account/>
  <Enclosure/>
  <ProviderInfo>
    <PostURL/>
    <API/>
    <Categories/>
    <Trackbacks/>
    <Enclosures/>
    <BlogName/>
    <ImagePostAddress/>
  </ProviderInfo>
  <DefaultAccountEnsured/>
</BlogPostInfo>
</file>

<file path=customXml/itemProps1.xml><?xml version="1.0" encoding="utf-8"?>
<ds:datastoreItem xmlns:ds="http://schemas.openxmlformats.org/officeDocument/2006/customXml" ds:itemID="{5F329CAD-B019-4FA6-9FEF-74898909AD20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Blog.dotx</Template>
  <TotalTime>7</TotalTime>
  <Pages>1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</dc:creator>
  <cp:keywords/>
  <dc:description/>
  <cp:lastModifiedBy>william Mwangi</cp:lastModifiedBy>
  <cp:revision>1</cp:revision>
  <dcterms:created xsi:type="dcterms:W3CDTF">2019-12-07T11:03:00Z</dcterms:created>
  <dcterms:modified xsi:type="dcterms:W3CDTF">2019-12-07T11:10:00Z</dcterms:modified>
</cp:coreProperties>
</file>